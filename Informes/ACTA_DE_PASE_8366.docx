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AF3AC" w14:textId="28119F39" w:rsidR="00BC559A" w:rsidRPr="00F53F80" w:rsidRDefault="00240AD1">
      <w:pPr>
        <w:rPr>
          <w:lang w:val="es-PE"/>
        </w:rPr>
      </w:pPr>
      <w:r>
        <w:rPr>
          <w:lang w:val="es-PE"/>
        </w:rPr>
        <w:t>5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1"/>
        <w:gridCol w:w="1472"/>
        <w:gridCol w:w="3854"/>
        <w:gridCol w:w="1848"/>
        <w:gridCol w:w="316"/>
      </w:tblGrid>
      <w:tr w:rsidR="00423F2F" w:rsidRPr="007B3102" w14:paraId="29EA5063" w14:textId="77777777" w:rsidTr="00423F2F">
        <w:trPr>
          <w:trHeight w:val="367"/>
        </w:trPr>
        <w:tc>
          <w:tcPr>
            <w:tcW w:w="5000" w:type="pct"/>
            <w:gridSpan w:val="5"/>
            <w:shd w:val="clear" w:color="auto" w:fill="BFBFBF" w:themeFill="background1" w:themeFillShade="BF"/>
            <w:vAlign w:val="center"/>
          </w:tcPr>
          <w:p w14:paraId="6BFB7CA9" w14:textId="77777777" w:rsidR="00423F2F" w:rsidRPr="007B3102" w:rsidRDefault="00423F2F" w:rsidP="00F30DD2">
            <w:pPr>
              <w:rPr>
                <w:rFonts w:cs="Arial"/>
                <w:b/>
                <w:sz w:val="20"/>
              </w:rPr>
            </w:pPr>
            <w:r w:rsidRPr="007B3102">
              <w:rPr>
                <w:rFonts w:cs="Arial"/>
                <w:b/>
                <w:sz w:val="20"/>
                <w:u w:val="single"/>
              </w:rPr>
              <w:t>Solicitante</w:t>
            </w:r>
          </w:p>
        </w:tc>
      </w:tr>
      <w:tr w:rsidR="00423F2F" w:rsidRPr="007B3102" w14:paraId="25BE9933" w14:textId="77777777" w:rsidTr="00423F2F">
        <w:trPr>
          <w:trHeight w:val="355"/>
        </w:trPr>
        <w:tc>
          <w:tcPr>
            <w:tcW w:w="5000" w:type="pct"/>
            <w:gridSpan w:val="5"/>
            <w:tcBorders>
              <w:left w:val="nil"/>
              <w:right w:val="nil"/>
            </w:tcBorders>
            <w:vAlign w:val="center"/>
          </w:tcPr>
          <w:p w14:paraId="1D1ABC82" w14:textId="77777777" w:rsidR="00423F2F" w:rsidRPr="007B3102" w:rsidRDefault="00423F2F" w:rsidP="00F30DD2">
            <w:pPr>
              <w:autoSpaceDE w:val="0"/>
              <w:autoSpaceDN w:val="0"/>
              <w:adjustRightInd w:val="0"/>
              <w:rPr>
                <w:rFonts w:cs="Arial"/>
                <w:sz w:val="16"/>
                <w:szCs w:val="16"/>
                <w:lang w:eastAsia="en-US"/>
              </w:rPr>
            </w:pPr>
          </w:p>
        </w:tc>
      </w:tr>
      <w:tr w:rsidR="008E2D7D" w:rsidRPr="007B3102" w14:paraId="3371C3A5" w14:textId="77777777" w:rsidTr="006362BA">
        <w:trPr>
          <w:trHeight w:val="270"/>
        </w:trPr>
        <w:tc>
          <w:tcPr>
            <w:tcW w:w="1708" w:type="pct"/>
            <w:gridSpan w:val="2"/>
            <w:shd w:val="clear" w:color="auto" w:fill="BFBFBF" w:themeFill="background1" w:themeFillShade="BF"/>
            <w:vAlign w:val="center"/>
          </w:tcPr>
          <w:p w14:paraId="1C08086E" w14:textId="77777777" w:rsidR="008E2D7D" w:rsidRPr="007B3102" w:rsidRDefault="008E2D7D" w:rsidP="008E2D7D">
            <w:pPr>
              <w:autoSpaceDE w:val="0"/>
              <w:autoSpaceDN w:val="0"/>
              <w:adjustRightInd w:val="0"/>
              <w:rPr>
                <w:rFonts w:cs="Arial"/>
                <w:b/>
                <w:sz w:val="20"/>
              </w:rPr>
            </w:pPr>
            <w:r w:rsidRPr="007B3102">
              <w:rPr>
                <w:rFonts w:cs="Arial"/>
                <w:b/>
                <w:sz w:val="20"/>
              </w:rPr>
              <w:t>DIRECCIÓN / DPTO. / OFICINA</w:t>
            </w:r>
          </w:p>
        </w:tc>
        <w:tc>
          <w:tcPr>
            <w:tcW w:w="3292" w:type="pct"/>
            <w:gridSpan w:val="3"/>
            <w:vAlign w:val="center"/>
          </w:tcPr>
          <w:p w14:paraId="7B3821B3" w14:textId="04834309" w:rsidR="008E2D7D" w:rsidRPr="00796DE9" w:rsidRDefault="006362BA" w:rsidP="001E2A3F">
            <w:pPr>
              <w:autoSpaceDE w:val="0"/>
              <w:autoSpaceDN w:val="0"/>
              <w:adjustRightInd w:val="0"/>
              <w:rPr>
                <w:sz w:val="20"/>
              </w:rPr>
            </w:pPr>
            <w:r>
              <w:rPr>
                <w:sz w:val="20"/>
              </w:rPr>
              <w:t>Departamento Recursos Humanos</w:t>
            </w:r>
          </w:p>
        </w:tc>
      </w:tr>
      <w:tr w:rsidR="006362BA" w:rsidRPr="007B3102" w14:paraId="6AE72C93" w14:textId="77777777" w:rsidTr="006362BA">
        <w:trPr>
          <w:trHeight w:val="270"/>
        </w:trPr>
        <w:tc>
          <w:tcPr>
            <w:tcW w:w="1708" w:type="pct"/>
            <w:gridSpan w:val="2"/>
            <w:shd w:val="clear" w:color="auto" w:fill="BFBFBF" w:themeFill="background1" w:themeFillShade="BF"/>
            <w:vAlign w:val="center"/>
          </w:tcPr>
          <w:p w14:paraId="2E6B4EE9" w14:textId="77777777" w:rsidR="006362BA" w:rsidRPr="007B3102" w:rsidRDefault="006362BA" w:rsidP="006362BA">
            <w:pPr>
              <w:autoSpaceDE w:val="0"/>
              <w:autoSpaceDN w:val="0"/>
              <w:adjustRightInd w:val="0"/>
              <w:rPr>
                <w:rFonts w:cs="Arial"/>
                <w:b/>
                <w:sz w:val="20"/>
              </w:rPr>
            </w:pPr>
            <w:r w:rsidRPr="007B3102">
              <w:rPr>
                <w:rFonts w:cs="Arial"/>
                <w:b/>
                <w:sz w:val="20"/>
              </w:rPr>
              <w:t>ÁREA</w:t>
            </w:r>
          </w:p>
        </w:tc>
        <w:tc>
          <w:tcPr>
            <w:tcW w:w="3292" w:type="pct"/>
            <w:gridSpan w:val="3"/>
            <w:vAlign w:val="center"/>
          </w:tcPr>
          <w:p w14:paraId="65BEFC6F" w14:textId="598DE9BA" w:rsidR="006362BA" w:rsidRPr="00796DE9" w:rsidRDefault="006362BA" w:rsidP="006362BA">
            <w:pPr>
              <w:autoSpaceDE w:val="0"/>
              <w:autoSpaceDN w:val="0"/>
              <w:adjustRightInd w:val="0"/>
              <w:rPr>
                <w:sz w:val="20"/>
              </w:rPr>
            </w:pPr>
            <w:r>
              <w:rPr>
                <w:sz w:val="20"/>
              </w:rPr>
              <w:t>Departamento Recursos Humanos</w:t>
            </w:r>
          </w:p>
        </w:tc>
      </w:tr>
      <w:tr w:rsidR="006362BA" w:rsidRPr="007B3102" w14:paraId="608F76F7" w14:textId="77777777" w:rsidTr="006362BA">
        <w:trPr>
          <w:trHeight w:val="270"/>
        </w:trPr>
        <w:tc>
          <w:tcPr>
            <w:tcW w:w="1708" w:type="pct"/>
            <w:gridSpan w:val="2"/>
            <w:shd w:val="clear" w:color="auto" w:fill="BFBFBF" w:themeFill="background1" w:themeFillShade="BF"/>
            <w:vAlign w:val="center"/>
          </w:tcPr>
          <w:p w14:paraId="41A60614" w14:textId="77777777" w:rsidR="006362BA" w:rsidRPr="007B3102" w:rsidRDefault="006362BA" w:rsidP="006362BA">
            <w:pPr>
              <w:autoSpaceDE w:val="0"/>
              <w:autoSpaceDN w:val="0"/>
              <w:adjustRightInd w:val="0"/>
              <w:rPr>
                <w:rFonts w:cs="Arial"/>
                <w:sz w:val="20"/>
                <w:lang w:eastAsia="en-US"/>
              </w:rPr>
            </w:pPr>
            <w:r w:rsidRPr="007B3102">
              <w:rPr>
                <w:rFonts w:cs="Arial"/>
                <w:b/>
                <w:sz w:val="20"/>
              </w:rPr>
              <w:t xml:space="preserve">USUARIO </w:t>
            </w:r>
          </w:p>
        </w:tc>
        <w:tc>
          <w:tcPr>
            <w:tcW w:w="3292" w:type="pct"/>
            <w:gridSpan w:val="3"/>
            <w:vAlign w:val="center"/>
          </w:tcPr>
          <w:p w14:paraId="1943FEB7" w14:textId="0204AEEB" w:rsidR="006362BA" w:rsidRPr="00D66E07" w:rsidRDefault="006362BA" w:rsidP="006362BA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Lucila Avila</w:t>
            </w:r>
          </w:p>
        </w:tc>
      </w:tr>
      <w:tr w:rsidR="006362BA" w:rsidRPr="007B3102" w14:paraId="392B177B" w14:textId="77777777" w:rsidTr="006362BA">
        <w:trPr>
          <w:trHeight w:val="367"/>
        </w:trPr>
        <w:tc>
          <w:tcPr>
            <w:tcW w:w="903" w:type="pct"/>
            <w:shd w:val="clear" w:color="auto" w:fill="BFBFBF" w:themeFill="background1" w:themeFillShade="BF"/>
            <w:vAlign w:val="center"/>
          </w:tcPr>
          <w:p w14:paraId="7AD3BC51" w14:textId="77777777" w:rsidR="006362BA" w:rsidRPr="007B3102" w:rsidRDefault="006362BA" w:rsidP="006362BA">
            <w:pPr>
              <w:jc w:val="center"/>
              <w:rPr>
                <w:rFonts w:cs="Arial"/>
                <w:b/>
                <w:sz w:val="20"/>
              </w:rPr>
            </w:pPr>
            <w:r w:rsidRPr="007B3102">
              <w:rPr>
                <w:rFonts w:cs="Arial"/>
                <w:b/>
                <w:sz w:val="20"/>
              </w:rPr>
              <w:t>N° de Requerimiento</w:t>
            </w:r>
          </w:p>
        </w:tc>
        <w:tc>
          <w:tcPr>
            <w:tcW w:w="2913" w:type="pct"/>
            <w:gridSpan w:val="2"/>
            <w:shd w:val="clear" w:color="auto" w:fill="BFBFBF" w:themeFill="background1" w:themeFillShade="BF"/>
            <w:vAlign w:val="center"/>
          </w:tcPr>
          <w:p w14:paraId="27EC606B" w14:textId="77777777" w:rsidR="006362BA" w:rsidRPr="007B3102" w:rsidRDefault="006362BA" w:rsidP="006362BA">
            <w:pPr>
              <w:jc w:val="center"/>
              <w:rPr>
                <w:rFonts w:cs="Arial"/>
                <w:b/>
                <w:sz w:val="20"/>
              </w:rPr>
            </w:pPr>
            <w:r w:rsidRPr="007B3102">
              <w:rPr>
                <w:rFonts w:cs="Arial"/>
                <w:b/>
                <w:sz w:val="20"/>
              </w:rPr>
              <w:t>Descripción</w:t>
            </w:r>
          </w:p>
        </w:tc>
        <w:tc>
          <w:tcPr>
            <w:tcW w:w="1184" w:type="pct"/>
            <w:gridSpan w:val="2"/>
            <w:shd w:val="clear" w:color="auto" w:fill="BFBFBF" w:themeFill="background1" w:themeFillShade="BF"/>
            <w:vAlign w:val="center"/>
          </w:tcPr>
          <w:p w14:paraId="323BBF6A" w14:textId="77777777" w:rsidR="006362BA" w:rsidRPr="007B3102" w:rsidRDefault="006362BA" w:rsidP="006362BA">
            <w:pPr>
              <w:jc w:val="center"/>
              <w:rPr>
                <w:rFonts w:cs="Arial"/>
                <w:b/>
                <w:sz w:val="20"/>
              </w:rPr>
            </w:pPr>
            <w:r w:rsidRPr="007B3102">
              <w:rPr>
                <w:rFonts w:cs="Arial"/>
                <w:b/>
                <w:sz w:val="20"/>
              </w:rPr>
              <w:t>Tipo de Requerimiento</w:t>
            </w:r>
          </w:p>
        </w:tc>
      </w:tr>
      <w:tr w:rsidR="006362BA" w:rsidRPr="007B3102" w14:paraId="2ADCC518" w14:textId="77777777" w:rsidTr="006362BA">
        <w:trPr>
          <w:trHeight w:val="219"/>
        </w:trPr>
        <w:tc>
          <w:tcPr>
            <w:tcW w:w="903" w:type="pct"/>
            <w:vMerge w:val="restart"/>
            <w:vAlign w:val="center"/>
          </w:tcPr>
          <w:p w14:paraId="45309895" w14:textId="3CA9877C" w:rsidR="006362BA" w:rsidRPr="00E07E87" w:rsidRDefault="006362BA" w:rsidP="006362BA">
            <w:pPr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83</w:t>
            </w:r>
            <w:r w:rsidR="00B545DC">
              <w:rPr>
                <w:rFonts w:cs="Arial"/>
                <w:sz w:val="20"/>
              </w:rPr>
              <w:t>66</w:t>
            </w:r>
          </w:p>
        </w:tc>
        <w:tc>
          <w:tcPr>
            <w:tcW w:w="2913" w:type="pct"/>
            <w:gridSpan w:val="2"/>
            <w:vMerge w:val="restart"/>
            <w:vAlign w:val="center"/>
          </w:tcPr>
          <w:p w14:paraId="60B9D0E0" w14:textId="1835807D" w:rsidR="00E576D4" w:rsidRPr="00E576D4" w:rsidRDefault="00E576D4" w:rsidP="00E576D4">
            <w:pPr>
              <w:pStyle w:val="Prrafodelista"/>
              <w:ind w:left="360"/>
              <w:rPr>
                <w:rFonts w:cs="Arial"/>
                <w:sz w:val="16"/>
                <w:szCs w:val="16"/>
                <w:lang w:val="es-PE"/>
              </w:rPr>
            </w:pPr>
            <w:r w:rsidRPr="00E576D4">
              <w:rPr>
                <w:rFonts w:cs="Arial"/>
                <w:sz w:val="16"/>
                <w:szCs w:val="16"/>
                <w:lang w:val="es-PE"/>
              </w:rPr>
              <w:t>Se realizaron adecuaciones en el módulo de Recursos Humanos del sistema SIGA relacionadas con la gestión de carreras administrativas.</w:t>
            </w:r>
            <w:r w:rsidRPr="00E576D4">
              <w:rPr>
                <w:rFonts w:cs="Arial"/>
                <w:sz w:val="16"/>
                <w:szCs w:val="16"/>
                <w:lang w:val="es-PE"/>
              </w:rPr>
              <w:br/>
              <w:t>Se actualizó la lógica del tipo de carrera</w:t>
            </w:r>
            <w:r>
              <w:rPr>
                <w:rFonts w:cs="Arial"/>
                <w:sz w:val="16"/>
                <w:szCs w:val="16"/>
                <w:lang w:val="es-PE"/>
              </w:rPr>
              <w:t xml:space="preserve"> administrativa</w:t>
            </w:r>
            <w:r w:rsidRPr="00E576D4">
              <w:rPr>
                <w:rFonts w:cs="Arial"/>
                <w:sz w:val="16"/>
                <w:szCs w:val="16"/>
                <w:lang w:val="es-PE"/>
              </w:rPr>
              <w:t xml:space="preserve"> “OTROS” para ajustar los centros de costo del empleado según las condiciones de encargatura y destaque.</w:t>
            </w:r>
            <w:r w:rsidRPr="00E576D4">
              <w:rPr>
                <w:rFonts w:cs="Arial"/>
                <w:sz w:val="16"/>
                <w:szCs w:val="16"/>
                <w:lang w:val="es-PE"/>
              </w:rPr>
              <w:br/>
              <w:t>Se incorporó un nuevo tipo de carrera administrativa denominado “Desplazamiento Interno”, con comportamiento equivalente al tipo “Destaque” y actualización automática del centro de costo físico.</w:t>
            </w:r>
            <w:r w:rsidRPr="00E576D4">
              <w:rPr>
                <w:rFonts w:cs="Arial"/>
                <w:sz w:val="16"/>
                <w:szCs w:val="16"/>
                <w:lang w:val="es-PE"/>
              </w:rPr>
              <w:br/>
              <w:t>Adicionalmente, se actualizó la lógica del tipo “Destaque” para mantener consistencia con la nueva funcionalidad.</w:t>
            </w:r>
            <w:r w:rsidRPr="00E576D4">
              <w:rPr>
                <w:rFonts w:cs="Arial"/>
                <w:sz w:val="16"/>
                <w:szCs w:val="16"/>
                <w:lang w:val="es-PE"/>
              </w:rPr>
              <w:br/>
              <w:t>Finalmente, se implementaron dos nuevos reportes:</w:t>
            </w:r>
          </w:p>
          <w:p w14:paraId="538F04CE" w14:textId="77777777" w:rsidR="00E576D4" w:rsidRPr="00E576D4" w:rsidRDefault="00E576D4" w:rsidP="00E576D4">
            <w:pPr>
              <w:pStyle w:val="Prrafodelista"/>
              <w:numPr>
                <w:ilvl w:val="0"/>
                <w:numId w:val="18"/>
              </w:numPr>
              <w:rPr>
                <w:rFonts w:cs="Arial"/>
                <w:sz w:val="16"/>
                <w:szCs w:val="16"/>
                <w:lang w:val="es-PE"/>
              </w:rPr>
            </w:pPr>
            <w:r w:rsidRPr="00E576D4">
              <w:rPr>
                <w:rFonts w:cs="Arial"/>
                <w:b/>
                <w:bCs/>
                <w:sz w:val="16"/>
                <w:szCs w:val="16"/>
                <w:lang w:val="es-PE"/>
              </w:rPr>
              <w:t>Reporte 159 – Personal con Desplazamiento Interno (Estadísticas)</w:t>
            </w:r>
          </w:p>
          <w:p w14:paraId="30B82E1A" w14:textId="08CEC58A" w:rsidR="00E576D4" w:rsidRPr="00E576D4" w:rsidRDefault="00E576D4" w:rsidP="00E576D4">
            <w:pPr>
              <w:pStyle w:val="Prrafodelista"/>
              <w:numPr>
                <w:ilvl w:val="0"/>
                <w:numId w:val="18"/>
              </w:numPr>
              <w:rPr>
                <w:rFonts w:cs="Arial"/>
                <w:sz w:val="16"/>
                <w:szCs w:val="16"/>
                <w:lang w:val="es-PE"/>
              </w:rPr>
            </w:pPr>
            <w:r w:rsidRPr="00E576D4">
              <w:rPr>
                <w:rFonts w:cs="Arial"/>
                <w:b/>
                <w:bCs/>
                <w:sz w:val="16"/>
                <w:szCs w:val="16"/>
                <w:lang w:val="es-PE"/>
              </w:rPr>
              <w:t>Reporte 160 – Personal con Desplazamiento Interno (Registro y Control de Personal)</w:t>
            </w:r>
            <w:r w:rsidRPr="00E576D4">
              <w:rPr>
                <w:rFonts w:cs="Arial"/>
                <w:sz w:val="16"/>
                <w:szCs w:val="16"/>
                <w:lang w:val="es-PE"/>
              </w:rPr>
              <w:br/>
              <w:t>cumpliendo las validaciones funcionales y las pruebas de aceptación realizadas por el usuario.</w:t>
            </w:r>
          </w:p>
          <w:p w14:paraId="745A703B" w14:textId="17883DDC" w:rsidR="006362BA" w:rsidRPr="00E576D4" w:rsidRDefault="006362BA" w:rsidP="006362BA">
            <w:pPr>
              <w:pStyle w:val="Prrafodelista"/>
              <w:ind w:left="360"/>
              <w:rPr>
                <w:rFonts w:cs="Arial"/>
                <w:sz w:val="20"/>
                <w:lang w:val="es-PE"/>
              </w:rPr>
            </w:pPr>
          </w:p>
        </w:tc>
        <w:tc>
          <w:tcPr>
            <w:tcW w:w="1011" w:type="pct"/>
            <w:vAlign w:val="center"/>
          </w:tcPr>
          <w:p w14:paraId="4C907B0C" w14:textId="77777777" w:rsidR="006362BA" w:rsidRPr="007B3102" w:rsidRDefault="006362BA" w:rsidP="006362BA">
            <w:pPr>
              <w:jc w:val="left"/>
              <w:rPr>
                <w:rFonts w:cs="Arial"/>
                <w:sz w:val="20"/>
              </w:rPr>
            </w:pPr>
            <w:r w:rsidRPr="007B3102">
              <w:rPr>
                <w:rFonts w:cs="Arial"/>
                <w:sz w:val="20"/>
              </w:rPr>
              <w:t xml:space="preserve">Desarrollo </w:t>
            </w:r>
          </w:p>
        </w:tc>
        <w:tc>
          <w:tcPr>
            <w:tcW w:w="173" w:type="pct"/>
            <w:vAlign w:val="center"/>
          </w:tcPr>
          <w:p w14:paraId="5DCD5FB0" w14:textId="4EBF61C2" w:rsidR="006362BA" w:rsidRPr="007B3102" w:rsidRDefault="00B545DC" w:rsidP="006362BA">
            <w:pPr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x</w:t>
            </w:r>
          </w:p>
        </w:tc>
      </w:tr>
      <w:tr w:rsidR="006362BA" w:rsidRPr="007B3102" w14:paraId="60F1EB63" w14:textId="77777777" w:rsidTr="006362BA">
        <w:trPr>
          <w:trHeight w:val="227"/>
        </w:trPr>
        <w:tc>
          <w:tcPr>
            <w:tcW w:w="903" w:type="pct"/>
            <w:vMerge/>
            <w:vAlign w:val="center"/>
          </w:tcPr>
          <w:p w14:paraId="7282019B" w14:textId="77777777" w:rsidR="006362BA" w:rsidRPr="007B3102" w:rsidRDefault="006362BA" w:rsidP="006362BA">
            <w:pPr>
              <w:rPr>
                <w:rFonts w:cs="Arial"/>
                <w:sz w:val="20"/>
              </w:rPr>
            </w:pPr>
          </w:p>
        </w:tc>
        <w:tc>
          <w:tcPr>
            <w:tcW w:w="2913" w:type="pct"/>
            <w:gridSpan w:val="2"/>
            <w:vMerge/>
            <w:vAlign w:val="center"/>
          </w:tcPr>
          <w:p w14:paraId="008499FD" w14:textId="77777777" w:rsidR="006362BA" w:rsidRPr="007B3102" w:rsidRDefault="006362BA" w:rsidP="006362BA">
            <w:pPr>
              <w:rPr>
                <w:rFonts w:cs="Arial"/>
                <w:sz w:val="20"/>
              </w:rPr>
            </w:pPr>
          </w:p>
        </w:tc>
        <w:tc>
          <w:tcPr>
            <w:tcW w:w="1011" w:type="pct"/>
            <w:vAlign w:val="center"/>
          </w:tcPr>
          <w:p w14:paraId="7A1429FE" w14:textId="77777777" w:rsidR="006362BA" w:rsidRPr="007B3102" w:rsidRDefault="006362BA" w:rsidP="006362BA">
            <w:pPr>
              <w:jc w:val="left"/>
              <w:rPr>
                <w:rFonts w:cs="Arial"/>
                <w:sz w:val="20"/>
              </w:rPr>
            </w:pPr>
            <w:r w:rsidRPr="007B3102">
              <w:rPr>
                <w:rFonts w:cs="Arial"/>
                <w:sz w:val="20"/>
              </w:rPr>
              <w:t>Mantenimiento</w:t>
            </w:r>
          </w:p>
        </w:tc>
        <w:tc>
          <w:tcPr>
            <w:tcW w:w="173" w:type="pct"/>
            <w:vAlign w:val="center"/>
          </w:tcPr>
          <w:p w14:paraId="729BE01F" w14:textId="77777777" w:rsidR="006362BA" w:rsidRPr="007B3102" w:rsidRDefault="006362BA" w:rsidP="006362BA">
            <w:pPr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x</w:t>
            </w:r>
          </w:p>
        </w:tc>
      </w:tr>
    </w:tbl>
    <w:p w14:paraId="3BE024FC" w14:textId="77777777" w:rsidR="005E70C8" w:rsidRPr="007B3102" w:rsidRDefault="005E70C8" w:rsidP="006A172C">
      <w:pPr>
        <w:rPr>
          <w:rFonts w:cs="Arial"/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448"/>
        <w:gridCol w:w="1693"/>
      </w:tblGrid>
      <w:tr w:rsidR="00796DE9" w:rsidRPr="007B3102" w14:paraId="56CAB240" w14:textId="77777777" w:rsidTr="00423F2F">
        <w:trPr>
          <w:trHeight w:val="367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20F7A03B" w14:textId="77777777" w:rsidR="005E70C8" w:rsidRPr="007B3102" w:rsidRDefault="005E70C8" w:rsidP="006F3477">
            <w:pPr>
              <w:rPr>
                <w:rFonts w:cs="Arial"/>
                <w:b/>
                <w:sz w:val="20"/>
                <w:u w:val="single"/>
              </w:rPr>
            </w:pPr>
            <w:r w:rsidRPr="007B3102">
              <w:rPr>
                <w:rFonts w:cs="Arial"/>
                <w:b/>
                <w:sz w:val="20"/>
                <w:u w:val="single"/>
              </w:rPr>
              <w:t>Entregables (Calidad/Producción)</w:t>
            </w:r>
          </w:p>
        </w:tc>
      </w:tr>
      <w:tr w:rsidR="00796DE9" w:rsidRPr="007B3102" w14:paraId="0D163E8F" w14:textId="77777777" w:rsidTr="00423F2F">
        <w:trPr>
          <w:trHeight w:val="454"/>
        </w:trPr>
        <w:tc>
          <w:tcPr>
            <w:tcW w:w="5000" w:type="pct"/>
            <w:gridSpan w:val="2"/>
            <w:vAlign w:val="center"/>
          </w:tcPr>
          <w:p w14:paraId="50C4A082" w14:textId="1CAA6233" w:rsidR="00DD7C6F" w:rsidRPr="00DA24DA" w:rsidRDefault="005E70C8" w:rsidP="004C6DA8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ind w:left="284" w:hanging="284"/>
              <w:jc w:val="left"/>
              <w:rPr>
                <w:rFonts w:cs="Arial"/>
                <w:bCs/>
                <w:sz w:val="20"/>
              </w:rPr>
            </w:pPr>
            <w:r w:rsidRPr="0048032A">
              <w:rPr>
                <w:rFonts w:cs="Arial"/>
                <w:sz w:val="20"/>
              </w:rPr>
              <w:t>Fuentes (Objetos Modificados):</w:t>
            </w:r>
          </w:p>
          <w:p w14:paraId="7BDCDBBD" w14:textId="6FB53060" w:rsidR="00DA24DA" w:rsidRDefault="003E16FF" w:rsidP="00DA24DA">
            <w:pPr>
              <w:pStyle w:val="Prrafodelista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bCs/>
                <w:sz w:val="20"/>
              </w:rPr>
            </w:pPr>
            <w:r w:rsidRPr="003E16FF">
              <w:rPr>
                <w:rFonts w:cs="Arial"/>
                <w:bCs/>
                <w:sz w:val="20"/>
              </w:rPr>
              <w:t xml:space="preserve">hrothers.pbd </w:t>
            </w:r>
            <w:r w:rsidR="00DA24DA">
              <w:rPr>
                <w:rFonts w:cs="Arial"/>
                <w:bCs/>
                <w:sz w:val="20"/>
              </w:rPr>
              <w:t xml:space="preserve">– </w:t>
            </w:r>
            <w:r w:rsidRPr="003E16FF">
              <w:rPr>
                <w:rFonts w:cs="Arial"/>
                <w:bCs/>
                <w:sz w:val="20"/>
              </w:rPr>
              <w:t>hrothers.pb</w:t>
            </w:r>
            <w:r>
              <w:rPr>
                <w:rFonts w:cs="Arial"/>
                <w:bCs/>
                <w:sz w:val="20"/>
              </w:rPr>
              <w:t>l</w:t>
            </w:r>
          </w:p>
          <w:p w14:paraId="51CC4CE7" w14:textId="093663DF" w:rsidR="003E16FF" w:rsidRDefault="003E16FF" w:rsidP="00DA24DA">
            <w:pPr>
              <w:pStyle w:val="Prrafodelista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bCs/>
                <w:sz w:val="20"/>
              </w:rPr>
            </w:pPr>
            <w:r w:rsidRPr="003E16FF">
              <w:rPr>
                <w:rFonts w:cs="Arial"/>
                <w:bCs/>
                <w:sz w:val="20"/>
              </w:rPr>
              <w:t>hrrepus.pbd</w:t>
            </w:r>
            <w:r>
              <w:rPr>
                <w:rFonts w:cs="Arial"/>
                <w:bCs/>
                <w:sz w:val="20"/>
              </w:rPr>
              <w:t xml:space="preserve"> – </w:t>
            </w:r>
            <w:r w:rsidRPr="003E16FF">
              <w:rPr>
                <w:rFonts w:cs="Arial"/>
                <w:bCs/>
                <w:sz w:val="20"/>
              </w:rPr>
              <w:t>hrrepus.pb</w:t>
            </w:r>
            <w:r>
              <w:rPr>
                <w:rFonts w:cs="Arial"/>
                <w:bCs/>
                <w:sz w:val="20"/>
              </w:rPr>
              <w:t>l</w:t>
            </w:r>
          </w:p>
          <w:p w14:paraId="3FC925A0" w14:textId="29EEA8D0" w:rsidR="003E16FF" w:rsidRDefault="003E16FF" w:rsidP="003E16FF">
            <w:pPr>
              <w:pStyle w:val="Prrafodelista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bCs/>
                <w:sz w:val="20"/>
              </w:rPr>
            </w:pPr>
            <w:r w:rsidRPr="003E16FF">
              <w:rPr>
                <w:rFonts w:cs="Arial"/>
                <w:bCs/>
                <w:sz w:val="20"/>
              </w:rPr>
              <w:t xml:space="preserve">sylock.pbd </w:t>
            </w:r>
            <w:r>
              <w:rPr>
                <w:rFonts w:cs="Arial"/>
                <w:bCs/>
                <w:sz w:val="20"/>
              </w:rPr>
              <w:t xml:space="preserve">– </w:t>
            </w:r>
            <w:r w:rsidRPr="003E16FF">
              <w:rPr>
                <w:rFonts w:cs="Arial"/>
                <w:bCs/>
                <w:sz w:val="20"/>
              </w:rPr>
              <w:t>sylock.pb</w:t>
            </w:r>
            <w:r>
              <w:rPr>
                <w:rFonts w:cs="Arial"/>
                <w:bCs/>
                <w:sz w:val="20"/>
              </w:rPr>
              <w:t>l</w:t>
            </w:r>
          </w:p>
          <w:p w14:paraId="02608454" w14:textId="77777777" w:rsidR="003E16FF" w:rsidRDefault="003E16FF" w:rsidP="003E16FF">
            <w:pPr>
              <w:pStyle w:val="Prrafodelista"/>
              <w:autoSpaceDE w:val="0"/>
              <w:autoSpaceDN w:val="0"/>
              <w:adjustRightInd w:val="0"/>
              <w:spacing w:line="240" w:lineRule="auto"/>
              <w:ind w:left="1004"/>
              <w:jc w:val="left"/>
              <w:rPr>
                <w:rFonts w:cs="Arial"/>
                <w:bCs/>
                <w:sz w:val="20"/>
              </w:rPr>
            </w:pPr>
          </w:p>
          <w:p w14:paraId="63AEC7E8" w14:textId="687B570C" w:rsidR="001E2A3F" w:rsidRDefault="005E70C8" w:rsidP="0016586F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ind w:left="284" w:hanging="284"/>
              <w:jc w:val="left"/>
              <w:rPr>
                <w:rFonts w:cs="Arial"/>
                <w:sz w:val="20"/>
              </w:rPr>
            </w:pPr>
            <w:r w:rsidRPr="007948C4">
              <w:rPr>
                <w:rFonts w:cs="Arial"/>
                <w:sz w:val="20"/>
              </w:rPr>
              <w:t>Scripts</w:t>
            </w:r>
          </w:p>
          <w:p w14:paraId="73DD2E2E" w14:textId="44174E1F" w:rsidR="0034085D" w:rsidRDefault="00FF30B8" w:rsidP="00FF30B8">
            <w:pPr>
              <w:pStyle w:val="Prrafodelista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</w:rPr>
            </w:pPr>
            <w:r w:rsidRPr="00FF30B8">
              <w:rPr>
                <w:rFonts w:cs="Arial"/>
                <w:sz w:val="20"/>
              </w:rPr>
              <w:t>PP_REQ_08366_DDL_01.sql</w:t>
            </w:r>
          </w:p>
          <w:p w14:paraId="6786C856" w14:textId="782B235D" w:rsidR="00FF30B8" w:rsidRDefault="00FF30B8" w:rsidP="00FF30B8">
            <w:pPr>
              <w:pStyle w:val="Prrafodelista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</w:rPr>
            </w:pPr>
            <w:r w:rsidRPr="00FF30B8">
              <w:rPr>
                <w:rFonts w:cs="Arial"/>
                <w:sz w:val="20"/>
              </w:rPr>
              <w:t>PP_REQ_08366_DDL_0</w:t>
            </w:r>
            <w:r>
              <w:rPr>
                <w:rFonts w:cs="Arial"/>
                <w:sz w:val="20"/>
              </w:rPr>
              <w:t>2</w:t>
            </w:r>
            <w:r w:rsidRPr="00FF30B8">
              <w:rPr>
                <w:rFonts w:cs="Arial"/>
                <w:sz w:val="20"/>
              </w:rPr>
              <w:t>.sql</w:t>
            </w:r>
          </w:p>
          <w:p w14:paraId="27A6CB40" w14:textId="40ACE65E" w:rsidR="00FF30B8" w:rsidRPr="00FF30B8" w:rsidRDefault="00FF30B8" w:rsidP="00FF30B8">
            <w:pPr>
              <w:pStyle w:val="Prrafodelista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</w:rPr>
            </w:pPr>
            <w:r w:rsidRPr="00FF30B8">
              <w:rPr>
                <w:rFonts w:cs="Arial"/>
                <w:sz w:val="20"/>
              </w:rPr>
              <w:t>PP_REQ_08366_DDL_0</w:t>
            </w:r>
            <w:r>
              <w:rPr>
                <w:rFonts w:cs="Arial"/>
                <w:sz w:val="20"/>
              </w:rPr>
              <w:t>3</w:t>
            </w:r>
            <w:r w:rsidRPr="00FF30B8">
              <w:rPr>
                <w:rFonts w:cs="Arial"/>
                <w:sz w:val="20"/>
              </w:rPr>
              <w:t>.sql</w:t>
            </w:r>
          </w:p>
          <w:p w14:paraId="39C00815" w14:textId="7265DAC2" w:rsidR="005E70C8" w:rsidRPr="007B3102" w:rsidRDefault="0014785D" w:rsidP="003018E5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ind w:left="284" w:hanging="284"/>
              <w:jc w:val="lef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Iconos</w:t>
            </w:r>
          </w:p>
          <w:p w14:paraId="1702E79F" w14:textId="77777777" w:rsidR="005E70C8" w:rsidRPr="007B3102" w:rsidRDefault="005E70C8" w:rsidP="003018E5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ind w:left="284" w:hanging="284"/>
              <w:jc w:val="left"/>
              <w:rPr>
                <w:rFonts w:cs="Arial"/>
                <w:sz w:val="20"/>
              </w:rPr>
            </w:pPr>
            <w:r w:rsidRPr="007B3102">
              <w:rPr>
                <w:rFonts w:cs="Arial"/>
                <w:sz w:val="20"/>
              </w:rPr>
              <w:t xml:space="preserve">Documentos </w:t>
            </w:r>
          </w:p>
          <w:p w14:paraId="657C7801" w14:textId="77777777" w:rsidR="005E70C8" w:rsidRPr="007B3102" w:rsidRDefault="005E70C8" w:rsidP="003018E5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ind w:left="284" w:hanging="284"/>
              <w:jc w:val="left"/>
              <w:rPr>
                <w:rFonts w:cs="Arial"/>
                <w:sz w:val="20"/>
              </w:rPr>
            </w:pPr>
            <w:r w:rsidRPr="007B3102">
              <w:rPr>
                <w:rFonts w:cs="Arial"/>
                <w:sz w:val="20"/>
              </w:rPr>
              <w:t>Reportes</w:t>
            </w:r>
          </w:p>
          <w:p w14:paraId="7314B5DF" w14:textId="77777777" w:rsidR="005E70C8" w:rsidRPr="007B3102" w:rsidRDefault="005E70C8" w:rsidP="003018E5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ind w:left="284" w:hanging="284"/>
              <w:jc w:val="left"/>
              <w:rPr>
                <w:rFonts w:cs="Arial"/>
                <w:sz w:val="20"/>
              </w:rPr>
            </w:pPr>
            <w:r w:rsidRPr="007B3102">
              <w:rPr>
                <w:rFonts w:cs="Arial"/>
                <w:sz w:val="20"/>
              </w:rPr>
              <w:t>Plantillas</w:t>
            </w:r>
          </w:p>
          <w:p w14:paraId="7C922159" w14:textId="77777777" w:rsidR="005E70C8" w:rsidRPr="007B3102" w:rsidRDefault="005E70C8" w:rsidP="006F3477">
            <w:pPr>
              <w:autoSpaceDE w:val="0"/>
              <w:autoSpaceDN w:val="0"/>
              <w:adjustRightInd w:val="0"/>
              <w:spacing w:line="240" w:lineRule="auto"/>
              <w:ind w:left="1440"/>
              <w:jc w:val="left"/>
              <w:rPr>
                <w:rFonts w:cs="Arial"/>
                <w:sz w:val="20"/>
              </w:rPr>
            </w:pPr>
          </w:p>
        </w:tc>
      </w:tr>
      <w:tr w:rsidR="00796DE9" w:rsidRPr="007B3102" w14:paraId="1C2B6182" w14:textId="77777777" w:rsidTr="00FE7370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296"/>
        </w:trPr>
        <w:tc>
          <w:tcPr>
            <w:tcW w:w="4074" w:type="pct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96AA4BB" w14:textId="77777777" w:rsidR="005E70C8" w:rsidRPr="007B3102" w:rsidRDefault="005E70C8" w:rsidP="006F3477">
            <w:pPr>
              <w:rPr>
                <w:rFonts w:cs="Arial"/>
                <w:bCs/>
                <w:sz w:val="18"/>
              </w:rPr>
            </w:pPr>
            <w:r w:rsidRPr="007B3102">
              <w:rPr>
                <w:rFonts w:cs="Arial"/>
                <w:b/>
                <w:bCs/>
                <w:sz w:val="18"/>
              </w:rPr>
              <w:t>Ruta de Objetos y Componentes del Pase</w:t>
            </w:r>
          </w:p>
          <w:p w14:paraId="7B3E56EC" w14:textId="77777777" w:rsidR="005E70C8" w:rsidRPr="007B3102" w:rsidRDefault="005E70C8" w:rsidP="006F3477">
            <w:pPr>
              <w:rPr>
                <w:rFonts w:cs="Arial"/>
                <w:bCs/>
                <w:sz w:val="18"/>
              </w:rPr>
            </w:pPr>
          </w:p>
        </w:tc>
        <w:tc>
          <w:tcPr>
            <w:tcW w:w="926" w:type="pct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1999665" w14:textId="77777777" w:rsidR="005E70C8" w:rsidRPr="007B3102" w:rsidRDefault="005E70C8" w:rsidP="006F3477">
            <w:pPr>
              <w:jc w:val="center"/>
              <w:rPr>
                <w:rFonts w:cs="Arial"/>
                <w:bCs/>
                <w:sz w:val="18"/>
              </w:rPr>
            </w:pPr>
            <w:r w:rsidRPr="007B3102">
              <w:rPr>
                <w:rFonts w:cs="Arial"/>
                <w:b/>
                <w:bCs/>
                <w:sz w:val="18"/>
              </w:rPr>
              <w:t xml:space="preserve">Tamaño del Pase </w:t>
            </w:r>
          </w:p>
        </w:tc>
      </w:tr>
      <w:tr w:rsidR="005E70C8" w:rsidRPr="007B3102" w14:paraId="4D47127C" w14:textId="77777777" w:rsidTr="00FE7370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580"/>
        </w:trPr>
        <w:tc>
          <w:tcPr>
            <w:tcW w:w="4074" w:type="pct"/>
            <w:tcBorders>
              <w:top w:val="single" w:sz="4" w:space="0" w:color="auto"/>
            </w:tcBorders>
          </w:tcPr>
          <w:p w14:paraId="4108022D" w14:textId="5CAA8270" w:rsidR="005E70C8" w:rsidRPr="0016586F" w:rsidRDefault="0012073B" w:rsidP="006F3477">
            <w:pPr>
              <w:rPr>
                <w:color w:val="0000FF"/>
                <w:sz w:val="20"/>
                <w:u w:val="single"/>
              </w:rPr>
            </w:pPr>
            <w:hyperlink r:id="rId8" w:history="1">
              <w:r w:rsidRPr="00D579EE">
                <w:rPr>
                  <w:rStyle w:val="Hipervnculo"/>
                  <w:sz w:val="20"/>
                </w:rPr>
                <w:t>\\svr-flserver\desaprod_ap$\Sistemas\SistemasCliente\SIGA\HR-RecursosHumanos\2025\V.11.0.0.242 - Req 8366</w:t>
              </w:r>
            </w:hyperlink>
          </w:p>
        </w:tc>
        <w:tc>
          <w:tcPr>
            <w:tcW w:w="926" w:type="pct"/>
            <w:tcBorders>
              <w:top w:val="single" w:sz="4" w:space="0" w:color="auto"/>
            </w:tcBorders>
          </w:tcPr>
          <w:p w14:paraId="6B483C88" w14:textId="6C57015F" w:rsidR="00012922" w:rsidRPr="007B3102" w:rsidRDefault="003553D8" w:rsidP="00582F66">
            <w:pPr>
              <w:jc w:val="left"/>
              <w:rPr>
                <w:rFonts w:cs="Arial"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64.6</w:t>
            </w:r>
            <w:r w:rsidR="00EF2F05">
              <w:rPr>
                <w:rFonts w:cs="Arial"/>
                <w:b/>
                <w:bCs/>
                <w:sz w:val="18"/>
              </w:rPr>
              <w:t xml:space="preserve"> Mb</w:t>
            </w:r>
          </w:p>
        </w:tc>
      </w:tr>
    </w:tbl>
    <w:p w14:paraId="3A9CFA3C" w14:textId="77777777" w:rsidR="00CE3FAF" w:rsidRPr="007B3102" w:rsidRDefault="00CE3FAF" w:rsidP="006A172C">
      <w:pPr>
        <w:rPr>
          <w:rFonts w:cs="Arial"/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141"/>
      </w:tblGrid>
      <w:tr w:rsidR="00796DE9" w:rsidRPr="007B3102" w14:paraId="20240023" w14:textId="77777777" w:rsidTr="00423F2F">
        <w:trPr>
          <w:trHeight w:val="367"/>
        </w:trPr>
        <w:tc>
          <w:tcPr>
            <w:tcW w:w="5000" w:type="pct"/>
            <w:shd w:val="clear" w:color="auto" w:fill="BFBFBF" w:themeFill="background1" w:themeFillShade="BF"/>
            <w:vAlign w:val="center"/>
          </w:tcPr>
          <w:p w14:paraId="3338ABCF" w14:textId="77777777" w:rsidR="006A172C" w:rsidRPr="007B3102" w:rsidRDefault="006A172C" w:rsidP="006A172C">
            <w:pPr>
              <w:rPr>
                <w:rFonts w:cs="Arial"/>
                <w:b/>
                <w:sz w:val="20"/>
              </w:rPr>
            </w:pPr>
            <w:r w:rsidRPr="007B3102">
              <w:rPr>
                <w:rFonts w:cs="Arial"/>
                <w:b/>
                <w:sz w:val="20"/>
                <w:u w:val="single"/>
              </w:rPr>
              <w:t>Objetivo y cambios considerables en el aplicativo</w:t>
            </w:r>
          </w:p>
        </w:tc>
      </w:tr>
      <w:tr w:rsidR="006A172C" w:rsidRPr="007B3102" w14:paraId="6FCDF9A9" w14:textId="77777777" w:rsidTr="00423F2F">
        <w:trPr>
          <w:trHeight w:val="454"/>
        </w:trPr>
        <w:tc>
          <w:tcPr>
            <w:tcW w:w="5000" w:type="pct"/>
            <w:vAlign w:val="center"/>
          </w:tcPr>
          <w:p w14:paraId="202613B0" w14:textId="77777777" w:rsidR="00012922" w:rsidRPr="007B3102" w:rsidRDefault="00012922" w:rsidP="006F347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20"/>
              </w:rPr>
            </w:pPr>
          </w:p>
        </w:tc>
      </w:tr>
    </w:tbl>
    <w:p w14:paraId="4BEFC779" w14:textId="77777777" w:rsidR="006A172C" w:rsidRPr="007B3102" w:rsidRDefault="006A172C" w:rsidP="006A172C">
      <w:pPr>
        <w:rPr>
          <w:rFonts w:cs="Arial"/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141"/>
      </w:tblGrid>
      <w:tr w:rsidR="00796DE9" w:rsidRPr="007B3102" w14:paraId="2D38CDA5" w14:textId="77777777" w:rsidTr="00423F2F">
        <w:trPr>
          <w:trHeight w:val="367"/>
        </w:trPr>
        <w:tc>
          <w:tcPr>
            <w:tcW w:w="5000" w:type="pct"/>
            <w:shd w:val="clear" w:color="auto" w:fill="BFBFBF" w:themeFill="background1" w:themeFillShade="BF"/>
            <w:vAlign w:val="center"/>
          </w:tcPr>
          <w:p w14:paraId="48C44932" w14:textId="77777777" w:rsidR="00CE3FAF" w:rsidRPr="007B3102" w:rsidRDefault="00CE3FAF" w:rsidP="00CE3FAF">
            <w:pPr>
              <w:rPr>
                <w:rFonts w:cs="Arial"/>
                <w:b/>
                <w:sz w:val="20"/>
              </w:rPr>
            </w:pPr>
            <w:r w:rsidRPr="007B3102">
              <w:rPr>
                <w:rFonts w:cs="Arial"/>
                <w:b/>
                <w:sz w:val="20"/>
                <w:u w:val="single"/>
              </w:rPr>
              <w:t>Consideraciones a tener en cuenta (calidad/Producción)</w:t>
            </w:r>
          </w:p>
        </w:tc>
      </w:tr>
      <w:tr w:rsidR="00CE3FAF" w:rsidRPr="007B3102" w14:paraId="7B1A96FA" w14:textId="77777777" w:rsidTr="00423F2F">
        <w:trPr>
          <w:trHeight w:val="454"/>
        </w:trPr>
        <w:tc>
          <w:tcPr>
            <w:tcW w:w="5000" w:type="pct"/>
            <w:vAlign w:val="center"/>
          </w:tcPr>
          <w:p w14:paraId="1B4B9E4B" w14:textId="77777777" w:rsidR="00C11624" w:rsidRPr="00C11624" w:rsidRDefault="00C11624" w:rsidP="00C11624">
            <w:pPr>
              <w:pStyle w:val="Prrafodelista"/>
              <w:numPr>
                <w:ilvl w:val="0"/>
                <w:numId w:val="14"/>
              </w:numPr>
              <w:rPr>
                <w:rFonts w:asciiTheme="minorHAnsi" w:hAnsiTheme="minorHAnsi"/>
                <w:szCs w:val="22"/>
                <w:lang w:val="es-PE" w:eastAsia="en-US"/>
              </w:rPr>
            </w:pPr>
            <w:r w:rsidRPr="00C11624">
              <w:rPr>
                <w:rFonts w:asciiTheme="minorHAnsi" w:hAnsiTheme="minorHAnsi"/>
                <w:szCs w:val="22"/>
                <w:lang w:val="es-PE" w:eastAsia="en-US"/>
              </w:rPr>
              <w:t>Ejecute los scripts en la base de datos del SIGA producción.</w:t>
            </w:r>
          </w:p>
          <w:p w14:paraId="19EE3F06" w14:textId="3AFA997E" w:rsidR="00C11624" w:rsidRPr="00C11624" w:rsidRDefault="00C11624" w:rsidP="00C11624">
            <w:pPr>
              <w:pStyle w:val="Prrafodelista"/>
              <w:numPr>
                <w:ilvl w:val="0"/>
                <w:numId w:val="20"/>
              </w:numPr>
              <w:rPr>
                <w:rFonts w:asciiTheme="minorHAnsi" w:hAnsiTheme="minorHAnsi"/>
                <w:szCs w:val="22"/>
                <w:lang w:val="es-PE" w:eastAsia="en-US"/>
              </w:rPr>
            </w:pPr>
            <w:r w:rsidRPr="00C11624">
              <w:rPr>
                <w:rFonts w:asciiTheme="minorHAnsi" w:hAnsiTheme="minorHAnsi"/>
                <w:szCs w:val="22"/>
                <w:lang w:val="es-PE" w:eastAsia="en-US"/>
              </w:rPr>
              <w:t>Ejecute los scripts indicados</w:t>
            </w:r>
          </w:p>
          <w:p w14:paraId="50FF8173" w14:textId="7DBB6A69" w:rsidR="00DA24DA" w:rsidRPr="00B61139" w:rsidRDefault="00DA24DA" w:rsidP="00DA24DA">
            <w:pPr>
              <w:pStyle w:val="Prrafodelista"/>
              <w:numPr>
                <w:ilvl w:val="0"/>
                <w:numId w:val="14"/>
              </w:numPr>
              <w:rPr>
                <w:rFonts w:asciiTheme="minorHAnsi" w:hAnsiTheme="minorHAnsi"/>
                <w:szCs w:val="22"/>
                <w:lang w:val="es-PE" w:eastAsia="en-US"/>
              </w:rPr>
            </w:pPr>
            <w:r w:rsidRPr="002E7984">
              <w:rPr>
                <w:rFonts w:cs="Arial"/>
                <w:bCs/>
                <w:sz w:val="20"/>
              </w:rPr>
              <w:t xml:space="preserve">Copie y/o reemplace </w:t>
            </w:r>
            <w:r>
              <w:rPr>
                <w:rFonts w:cs="Arial"/>
                <w:bCs/>
                <w:sz w:val="20"/>
              </w:rPr>
              <w:t>los archivos modificados:</w:t>
            </w:r>
          </w:p>
          <w:p w14:paraId="7515F05E" w14:textId="3B875E25" w:rsidR="00DA24DA" w:rsidRPr="00B0775C" w:rsidRDefault="00B0775C" w:rsidP="00DA24DA">
            <w:pPr>
              <w:pStyle w:val="Prrafodelista"/>
              <w:numPr>
                <w:ilvl w:val="1"/>
                <w:numId w:val="1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/>
                <w:szCs w:val="22"/>
                <w:lang w:val="es-PE" w:eastAsia="en-US"/>
              </w:rPr>
            </w:pPr>
            <w:r w:rsidRPr="003E16FF">
              <w:rPr>
                <w:rFonts w:cs="Arial"/>
                <w:bCs/>
                <w:sz w:val="20"/>
              </w:rPr>
              <w:t>hrothers.pbd</w:t>
            </w:r>
            <w:r>
              <w:rPr>
                <w:rFonts w:cs="Arial"/>
                <w:bCs/>
                <w:sz w:val="20"/>
              </w:rPr>
              <w:t>,</w:t>
            </w:r>
            <w:r w:rsidR="006362BA">
              <w:rPr>
                <w:rFonts w:cs="Arial"/>
                <w:bCs/>
                <w:sz w:val="20"/>
              </w:rPr>
              <w:t xml:space="preserve"> </w:t>
            </w:r>
            <w:r w:rsidRPr="003E16FF">
              <w:rPr>
                <w:rFonts w:cs="Arial"/>
                <w:bCs/>
                <w:sz w:val="20"/>
              </w:rPr>
              <w:t>hrothers.pb</w:t>
            </w:r>
            <w:r>
              <w:rPr>
                <w:rFonts w:cs="Arial"/>
                <w:bCs/>
                <w:sz w:val="20"/>
              </w:rPr>
              <w:t>l</w:t>
            </w:r>
          </w:p>
          <w:p w14:paraId="2F37CE71" w14:textId="64EB9697" w:rsidR="00B0775C" w:rsidRPr="00B0775C" w:rsidRDefault="00B0775C" w:rsidP="00B0775C">
            <w:pPr>
              <w:pStyle w:val="Prrafodelista"/>
              <w:numPr>
                <w:ilvl w:val="1"/>
                <w:numId w:val="1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/>
                <w:szCs w:val="22"/>
                <w:lang w:val="es-PE" w:eastAsia="en-US"/>
              </w:rPr>
            </w:pPr>
            <w:r w:rsidRPr="003E16FF">
              <w:rPr>
                <w:rFonts w:cs="Arial"/>
                <w:bCs/>
                <w:sz w:val="20"/>
              </w:rPr>
              <w:t>hrrepus.pbd</w:t>
            </w:r>
            <w:r>
              <w:rPr>
                <w:rFonts w:cs="Arial"/>
                <w:bCs/>
                <w:sz w:val="20"/>
              </w:rPr>
              <w:t xml:space="preserve">, </w:t>
            </w:r>
            <w:r w:rsidRPr="003E16FF">
              <w:rPr>
                <w:rFonts w:cs="Arial"/>
                <w:bCs/>
                <w:sz w:val="20"/>
              </w:rPr>
              <w:t>hrrepus.pb</w:t>
            </w:r>
            <w:r>
              <w:rPr>
                <w:rFonts w:cs="Arial"/>
                <w:bCs/>
                <w:sz w:val="20"/>
              </w:rPr>
              <w:t>l</w:t>
            </w:r>
          </w:p>
          <w:p w14:paraId="3281EB78" w14:textId="224DA2E2" w:rsidR="00B0775C" w:rsidRPr="00B0775C" w:rsidRDefault="00B0775C" w:rsidP="00B0775C">
            <w:pPr>
              <w:pStyle w:val="Prrafodelista"/>
              <w:numPr>
                <w:ilvl w:val="1"/>
                <w:numId w:val="1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/>
                <w:szCs w:val="22"/>
                <w:lang w:val="es-PE" w:eastAsia="en-US"/>
              </w:rPr>
            </w:pPr>
            <w:r w:rsidRPr="003E16FF">
              <w:rPr>
                <w:rFonts w:cs="Arial"/>
                <w:bCs/>
                <w:sz w:val="20"/>
              </w:rPr>
              <w:t>sylock.pbd</w:t>
            </w:r>
            <w:r>
              <w:rPr>
                <w:rFonts w:cs="Arial"/>
                <w:bCs/>
                <w:sz w:val="20"/>
              </w:rPr>
              <w:t xml:space="preserve">, </w:t>
            </w:r>
            <w:r w:rsidRPr="003E16FF">
              <w:rPr>
                <w:rFonts w:cs="Arial"/>
                <w:bCs/>
                <w:sz w:val="20"/>
              </w:rPr>
              <w:t>sylock.pb</w:t>
            </w:r>
            <w:r>
              <w:rPr>
                <w:rFonts w:cs="Arial"/>
                <w:bCs/>
                <w:sz w:val="20"/>
              </w:rPr>
              <w:t>l</w:t>
            </w:r>
          </w:p>
          <w:p w14:paraId="13E598A5" w14:textId="77777777" w:rsidR="00B0775C" w:rsidRPr="00C11DC9" w:rsidRDefault="00B0775C" w:rsidP="00B0775C">
            <w:pPr>
              <w:pStyle w:val="Prrafodelista"/>
              <w:autoSpaceDE w:val="0"/>
              <w:autoSpaceDN w:val="0"/>
              <w:adjustRightInd w:val="0"/>
              <w:spacing w:line="240" w:lineRule="auto"/>
              <w:ind w:left="1440"/>
              <w:jc w:val="left"/>
              <w:rPr>
                <w:rFonts w:asciiTheme="minorHAnsi" w:hAnsiTheme="minorHAnsi"/>
                <w:szCs w:val="22"/>
                <w:lang w:val="es-PE" w:eastAsia="en-US"/>
              </w:rPr>
            </w:pPr>
          </w:p>
          <w:p w14:paraId="59F96E0B" w14:textId="65B32CF3" w:rsidR="00DA24DA" w:rsidRPr="006640C4" w:rsidRDefault="00DA24DA" w:rsidP="00DA24DA">
            <w:pPr>
              <w:pStyle w:val="Prrafodelista"/>
              <w:rPr>
                <w:rFonts w:asciiTheme="minorHAnsi" w:hAnsiTheme="minorHAnsi"/>
                <w:szCs w:val="22"/>
                <w:lang w:val="es-PE" w:eastAsia="en-US"/>
              </w:rPr>
            </w:pPr>
            <w:r>
              <w:rPr>
                <w:rFonts w:cs="Arial"/>
                <w:bCs/>
                <w:sz w:val="20"/>
              </w:rPr>
              <w:t>E</w:t>
            </w:r>
            <w:r w:rsidRPr="00B22C5C">
              <w:rPr>
                <w:rFonts w:cs="Arial"/>
                <w:bCs/>
                <w:sz w:val="20"/>
              </w:rPr>
              <w:t>n la carpeta de las librerías del módulo de “</w:t>
            </w:r>
            <w:r>
              <w:rPr>
                <w:rFonts w:cs="Arial"/>
                <w:bCs/>
                <w:sz w:val="20"/>
              </w:rPr>
              <w:t>Recursos Humanos</w:t>
            </w:r>
            <w:r w:rsidRPr="00B22C5C">
              <w:rPr>
                <w:rFonts w:cs="Arial"/>
                <w:bCs/>
                <w:sz w:val="20"/>
              </w:rPr>
              <w:t>”</w:t>
            </w:r>
            <w:r>
              <w:rPr>
                <w:rFonts w:cs="Arial"/>
                <w:bCs/>
                <w:sz w:val="20"/>
              </w:rPr>
              <w:t>.</w:t>
            </w:r>
          </w:p>
          <w:p w14:paraId="567FACF2" w14:textId="7B641201" w:rsidR="00012922" w:rsidRPr="007E43C6" w:rsidRDefault="00012922" w:rsidP="007E43C6">
            <w:pPr>
              <w:pStyle w:val="Prrafodelista"/>
              <w:rPr>
                <w:rFonts w:cs="Arial"/>
                <w:bCs/>
                <w:sz w:val="20"/>
              </w:rPr>
            </w:pPr>
          </w:p>
        </w:tc>
      </w:tr>
    </w:tbl>
    <w:p w14:paraId="735C790F" w14:textId="77777777" w:rsidR="007948C4" w:rsidRPr="007B3102" w:rsidRDefault="007948C4" w:rsidP="006A172C">
      <w:pPr>
        <w:rPr>
          <w:rFonts w:cs="Arial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617"/>
        <w:gridCol w:w="2213"/>
        <w:gridCol w:w="1762"/>
        <w:gridCol w:w="3549"/>
      </w:tblGrid>
      <w:tr w:rsidR="00796DE9" w:rsidRPr="007B3102" w14:paraId="70D08C16" w14:textId="77777777" w:rsidTr="00DE756E">
        <w:tc>
          <w:tcPr>
            <w:tcW w:w="884" w:type="pct"/>
            <w:shd w:val="clear" w:color="auto" w:fill="BFBFBF" w:themeFill="background1" w:themeFillShade="BF"/>
          </w:tcPr>
          <w:p w14:paraId="7E8FC580" w14:textId="77777777" w:rsidR="005E70C8" w:rsidRPr="007B3102" w:rsidRDefault="005E70C8" w:rsidP="005E70C8">
            <w:pPr>
              <w:jc w:val="center"/>
              <w:rPr>
                <w:rFonts w:cs="Arial"/>
                <w:b/>
                <w:sz w:val="20"/>
              </w:rPr>
            </w:pPr>
            <w:r w:rsidRPr="007B3102">
              <w:rPr>
                <w:rFonts w:cs="Arial"/>
                <w:b/>
                <w:sz w:val="20"/>
              </w:rPr>
              <w:t>ENTORNO</w:t>
            </w:r>
          </w:p>
        </w:tc>
        <w:tc>
          <w:tcPr>
            <w:tcW w:w="1210" w:type="pct"/>
            <w:shd w:val="clear" w:color="auto" w:fill="BFBFBF" w:themeFill="background1" w:themeFillShade="BF"/>
          </w:tcPr>
          <w:p w14:paraId="6C98AD58" w14:textId="77777777" w:rsidR="005E70C8" w:rsidRPr="007B3102" w:rsidRDefault="005E70C8" w:rsidP="005E70C8">
            <w:pPr>
              <w:jc w:val="center"/>
              <w:rPr>
                <w:rFonts w:cs="Arial"/>
                <w:b/>
                <w:sz w:val="20"/>
              </w:rPr>
            </w:pPr>
            <w:r w:rsidRPr="007B3102">
              <w:rPr>
                <w:rFonts w:cs="Arial"/>
                <w:b/>
                <w:sz w:val="20"/>
              </w:rPr>
              <w:t>RESPONSABLES</w:t>
            </w:r>
          </w:p>
        </w:tc>
        <w:tc>
          <w:tcPr>
            <w:tcW w:w="964" w:type="pct"/>
            <w:shd w:val="clear" w:color="auto" w:fill="BFBFBF" w:themeFill="background1" w:themeFillShade="BF"/>
          </w:tcPr>
          <w:p w14:paraId="383EEDE6" w14:textId="77777777" w:rsidR="005E70C8" w:rsidRPr="007B3102" w:rsidRDefault="005E70C8" w:rsidP="005E70C8">
            <w:pPr>
              <w:jc w:val="center"/>
              <w:rPr>
                <w:rFonts w:cs="Arial"/>
                <w:b/>
                <w:sz w:val="20"/>
              </w:rPr>
            </w:pPr>
            <w:r w:rsidRPr="007B3102">
              <w:rPr>
                <w:rFonts w:cs="Arial"/>
                <w:b/>
                <w:sz w:val="20"/>
              </w:rPr>
              <w:t>FECHA DE ENTREGA</w:t>
            </w:r>
          </w:p>
        </w:tc>
        <w:tc>
          <w:tcPr>
            <w:tcW w:w="1941" w:type="pct"/>
            <w:shd w:val="clear" w:color="auto" w:fill="BFBFBF" w:themeFill="background1" w:themeFillShade="BF"/>
          </w:tcPr>
          <w:p w14:paraId="61395DCE" w14:textId="77777777" w:rsidR="005E70C8" w:rsidRPr="007B3102" w:rsidRDefault="005E70C8" w:rsidP="005E70C8">
            <w:pPr>
              <w:jc w:val="center"/>
              <w:rPr>
                <w:rFonts w:cs="Arial"/>
                <w:b/>
                <w:sz w:val="20"/>
              </w:rPr>
            </w:pPr>
            <w:r w:rsidRPr="007B3102">
              <w:rPr>
                <w:rFonts w:cs="Arial"/>
                <w:b/>
                <w:sz w:val="20"/>
              </w:rPr>
              <w:t>COMENTARIO</w:t>
            </w:r>
          </w:p>
        </w:tc>
      </w:tr>
      <w:tr w:rsidR="00796DE9" w:rsidRPr="007B3102" w14:paraId="5107B25D" w14:textId="77777777" w:rsidTr="00DE756E">
        <w:tc>
          <w:tcPr>
            <w:tcW w:w="884" w:type="pct"/>
            <w:shd w:val="clear" w:color="auto" w:fill="BFBFBF" w:themeFill="background1" w:themeFillShade="BF"/>
          </w:tcPr>
          <w:p w14:paraId="0B9B298C" w14:textId="77777777" w:rsidR="005E70C8" w:rsidRPr="007B3102" w:rsidRDefault="005E70C8" w:rsidP="006A172C">
            <w:pPr>
              <w:rPr>
                <w:rFonts w:cs="Arial"/>
                <w:b/>
                <w:sz w:val="20"/>
              </w:rPr>
            </w:pPr>
            <w:r w:rsidRPr="007B3102">
              <w:rPr>
                <w:rFonts w:cs="Arial"/>
                <w:b/>
                <w:sz w:val="20"/>
              </w:rPr>
              <w:t>DESARROLLO</w:t>
            </w:r>
          </w:p>
        </w:tc>
        <w:tc>
          <w:tcPr>
            <w:tcW w:w="1210" w:type="pct"/>
          </w:tcPr>
          <w:p w14:paraId="5A959595" w14:textId="6F5F6C2F" w:rsidR="005E70C8" w:rsidRPr="006362BA" w:rsidRDefault="00925650" w:rsidP="006A172C">
            <w:pPr>
              <w:rPr>
                <w:rFonts w:cs="Arial"/>
                <w:sz w:val="20"/>
                <w:lang w:val="en-US"/>
              </w:rPr>
            </w:pPr>
            <w:r>
              <w:rPr>
                <w:rFonts w:cs="Arial"/>
                <w:sz w:val="20"/>
                <w:lang w:val="en-US"/>
              </w:rPr>
              <w:t>Martin Cabrel</w:t>
            </w:r>
          </w:p>
        </w:tc>
        <w:tc>
          <w:tcPr>
            <w:tcW w:w="964" w:type="pct"/>
          </w:tcPr>
          <w:p w14:paraId="37985809" w14:textId="48E6656C" w:rsidR="005E70C8" w:rsidRPr="007B3102" w:rsidRDefault="00925650" w:rsidP="007948C4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31</w:t>
            </w:r>
            <w:r w:rsidR="00D95BAC">
              <w:rPr>
                <w:rFonts w:cs="Arial"/>
                <w:sz w:val="20"/>
              </w:rPr>
              <w:t>/</w:t>
            </w:r>
            <w:r>
              <w:rPr>
                <w:rFonts w:cs="Arial"/>
                <w:sz w:val="20"/>
              </w:rPr>
              <w:t>1</w:t>
            </w:r>
            <w:r w:rsidR="001079A2">
              <w:rPr>
                <w:rFonts w:cs="Arial"/>
                <w:sz w:val="20"/>
              </w:rPr>
              <w:t>0</w:t>
            </w:r>
            <w:r w:rsidR="00DD29A4">
              <w:rPr>
                <w:rFonts w:cs="Arial"/>
                <w:sz w:val="20"/>
              </w:rPr>
              <w:t>/</w:t>
            </w:r>
            <w:r w:rsidR="009D4EE9">
              <w:rPr>
                <w:rFonts w:cs="Arial"/>
                <w:sz w:val="20"/>
              </w:rPr>
              <w:t>202</w:t>
            </w:r>
            <w:r w:rsidR="001079A2">
              <w:rPr>
                <w:rFonts w:cs="Arial"/>
                <w:sz w:val="20"/>
              </w:rPr>
              <w:t>5</w:t>
            </w:r>
          </w:p>
        </w:tc>
        <w:tc>
          <w:tcPr>
            <w:tcW w:w="1941" w:type="pct"/>
          </w:tcPr>
          <w:p w14:paraId="6A76221D" w14:textId="77777777" w:rsidR="005E70C8" w:rsidRPr="007B3102" w:rsidRDefault="005E70C8" w:rsidP="006A172C">
            <w:pPr>
              <w:rPr>
                <w:rFonts w:cs="Arial"/>
                <w:sz w:val="20"/>
              </w:rPr>
            </w:pPr>
          </w:p>
        </w:tc>
      </w:tr>
      <w:tr w:rsidR="00796DE9" w:rsidRPr="007B3102" w14:paraId="1835EB73" w14:textId="77777777" w:rsidTr="00DE756E">
        <w:tc>
          <w:tcPr>
            <w:tcW w:w="884" w:type="pct"/>
            <w:shd w:val="clear" w:color="auto" w:fill="BFBFBF" w:themeFill="background1" w:themeFillShade="BF"/>
          </w:tcPr>
          <w:p w14:paraId="2F526EFB" w14:textId="77777777" w:rsidR="005E70C8" w:rsidRPr="007B3102" w:rsidRDefault="005E70C8" w:rsidP="006A172C">
            <w:pPr>
              <w:rPr>
                <w:rFonts w:cs="Arial"/>
                <w:b/>
                <w:sz w:val="20"/>
              </w:rPr>
            </w:pPr>
            <w:r w:rsidRPr="007B3102">
              <w:rPr>
                <w:rFonts w:cs="Arial"/>
                <w:b/>
                <w:sz w:val="20"/>
              </w:rPr>
              <w:t>CALIDAD</w:t>
            </w:r>
          </w:p>
        </w:tc>
        <w:tc>
          <w:tcPr>
            <w:tcW w:w="1210" w:type="pct"/>
          </w:tcPr>
          <w:p w14:paraId="08785AD2" w14:textId="293F0CA9" w:rsidR="005E70C8" w:rsidRPr="007B3102" w:rsidRDefault="00925650" w:rsidP="006A172C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  <w:lang w:val="en-US"/>
              </w:rPr>
              <w:t>Martin Cabrel</w:t>
            </w:r>
          </w:p>
        </w:tc>
        <w:tc>
          <w:tcPr>
            <w:tcW w:w="964" w:type="pct"/>
          </w:tcPr>
          <w:p w14:paraId="0C40D048" w14:textId="14388BE0" w:rsidR="005E70C8" w:rsidRPr="007B3102" w:rsidRDefault="006362BA" w:rsidP="003C49CF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925650">
              <w:rPr>
                <w:rFonts w:cs="Arial"/>
                <w:sz w:val="20"/>
              </w:rPr>
              <w:t>1</w:t>
            </w:r>
            <w:r>
              <w:rPr>
                <w:rFonts w:cs="Arial"/>
                <w:sz w:val="20"/>
              </w:rPr>
              <w:t>/</w:t>
            </w:r>
            <w:r w:rsidR="00925650">
              <w:rPr>
                <w:rFonts w:cs="Arial"/>
                <w:sz w:val="20"/>
              </w:rPr>
              <w:t>1</w:t>
            </w:r>
            <w:r>
              <w:rPr>
                <w:rFonts w:cs="Arial"/>
                <w:sz w:val="20"/>
              </w:rPr>
              <w:t>0</w:t>
            </w:r>
            <w:r w:rsidR="00126DA1">
              <w:rPr>
                <w:rFonts w:cs="Arial"/>
                <w:sz w:val="20"/>
              </w:rPr>
              <w:t>/202</w:t>
            </w:r>
            <w:r w:rsidR="001079A2">
              <w:rPr>
                <w:rFonts w:cs="Arial"/>
                <w:sz w:val="20"/>
              </w:rPr>
              <w:t>5</w:t>
            </w:r>
          </w:p>
        </w:tc>
        <w:tc>
          <w:tcPr>
            <w:tcW w:w="1941" w:type="pct"/>
          </w:tcPr>
          <w:p w14:paraId="2D831128" w14:textId="77777777" w:rsidR="005E70C8" w:rsidRPr="007B3102" w:rsidRDefault="005E70C8" w:rsidP="006A172C">
            <w:pPr>
              <w:rPr>
                <w:rFonts w:cs="Arial"/>
                <w:sz w:val="20"/>
              </w:rPr>
            </w:pPr>
          </w:p>
        </w:tc>
      </w:tr>
      <w:tr w:rsidR="00796DE9" w:rsidRPr="007B3102" w14:paraId="5EAC4466" w14:textId="77777777" w:rsidTr="00DE756E">
        <w:tc>
          <w:tcPr>
            <w:tcW w:w="884" w:type="pct"/>
            <w:shd w:val="clear" w:color="auto" w:fill="BFBFBF" w:themeFill="background1" w:themeFillShade="BF"/>
          </w:tcPr>
          <w:p w14:paraId="67964BEE" w14:textId="77777777" w:rsidR="005E70C8" w:rsidRPr="007B3102" w:rsidRDefault="005E70C8" w:rsidP="006A172C">
            <w:pPr>
              <w:rPr>
                <w:rFonts w:cs="Arial"/>
                <w:b/>
                <w:sz w:val="20"/>
              </w:rPr>
            </w:pPr>
            <w:r w:rsidRPr="007B3102">
              <w:rPr>
                <w:rFonts w:cs="Arial"/>
                <w:b/>
                <w:sz w:val="20"/>
              </w:rPr>
              <w:t>PRODUCCIÓN</w:t>
            </w:r>
          </w:p>
        </w:tc>
        <w:tc>
          <w:tcPr>
            <w:tcW w:w="1210" w:type="pct"/>
          </w:tcPr>
          <w:p w14:paraId="0BEBC94C" w14:textId="751F7987" w:rsidR="005E70C8" w:rsidRPr="007B3102" w:rsidRDefault="00057C6B" w:rsidP="006A172C">
            <w:pPr>
              <w:rPr>
                <w:rFonts w:cs="Arial"/>
                <w:sz w:val="20"/>
              </w:rPr>
            </w:pPr>
            <w:r w:rsidRPr="00057C6B">
              <w:rPr>
                <w:rFonts w:cs="Arial"/>
                <w:sz w:val="20"/>
              </w:rPr>
              <w:t>Wilfredo Rivera</w:t>
            </w:r>
          </w:p>
        </w:tc>
        <w:tc>
          <w:tcPr>
            <w:tcW w:w="964" w:type="pct"/>
          </w:tcPr>
          <w:p w14:paraId="6F96284C" w14:textId="02A0A555" w:rsidR="005E70C8" w:rsidRPr="007B3102" w:rsidRDefault="006362BA" w:rsidP="006A172C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925650">
              <w:rPr>
                <w:rFonts w:cs="Arial"/>
                <w:sz w:val="20"/>
              </w:rPr>
              <w:t>1</w:t>
            </w:r>
            <w:r>
              <w:rPr>
                <w:rFonts w:cs="Arial"/>
                <w:sz w:val="20"/>
              </w:rPr>
              <w:t>/</w:t>
            </w:r>
            <w:r w:rsidR="00925650">
              <w:rPr>
                <w:rFonts w:cs="Arial"/>
                <w:sz w:val="20"/>
              </w:rPr>
              <w:t>1</w:t>
            </w:r>
            <w:r>
              <w:rPr>
                <w:rFonts w:cs="Arial"/>
                <w:sz w:val="20"/>
              </w:rPr>
              <w:t>0</w:t>
            </w:r>
            <w:r w:rsidR="0048032A">
              <w:rPr>
                <w:rFonts w:cs="Arial"/>
                <w:sz w:val="20"/>
              </w:rPr>
              <w:t>/</w:t>
            </w:r>
            <w:r w:rsidR="003C49CF">
              <w:rPr>
                <w:rFonts w:cs="Arial"/>
                <w:sz w:val="20"/>
              </w:rPr>
              <w:t>202</w:t>
            </w:r>
            <w:r w:rsidR="001079A2">
              <w:rPr>
                <w:rFonts w:cs="Arial"/>
                <w:sz w:val="20"/>
              </w:rPr>
              <w:t>5</w:t>
            </w:r>
          </w:p>
        </w:tc>
        <w:tc>
          <w:tcPr>
            <w:tcW w:w="1941" w:type="pct"/>
          </w:tcPr>
          <w:p w14:paraId="6E94D495" w14:textId="77777777" w:rsidR="005E70C8" w:rsidRPr="007B3102" w:rsidRDefault="005E70C8" w:rsidP="006A172C">
            <w:pPr>
              <w:rPr>
                <w:rFonts w:cs="Arial"/>
                <w:sz w:val="20"/>
              </w:rPr>
            </w:pPr>
          </w:p>
        </w:tc>
      </w:tr>
    </w:tbl>
    <w:p w14:paraId="25BFE5BE" w14:textId="77777777" w:rsidR="00DE756E" w:rsidRPr="007B3102" w:rsidRDefault="00DE756E" w:rsidP="00DE756E">
      <w:pPr>
        <w:tabs>
          <w:tab w:val="left" w:pos="5032"/>
        </w:tabs>
        <w:rPr>
          <w:rFonts w:cs="Arial"/>
          <w:sz w:val="20"/>
        </w:rPr>
      </w:pPr>
    </w:p>
    <w:p w14:paraId="4DDD71CE" w14:textId="201239A2" w:rsidR="00DE756E" w:rsidRPr="007B3102" w:rsidRDefault="00DE756E" w:rsidP="00DE756E">
      <w:pPr>
        <w:tabs>
          <w:tab w:val="left" w:pos="5032"/>
        </w:tabs>
        <w:rPr>
          <w:rFonts w:cs="Arial"/>
          <w:sz w:val="20"/>
        </w:rPr>
      </w:pPr>
    </w:p>
    <w:p w14:paraId="72F69E7B" w14:textId="77777777" w:rsidR="001622D3" w:rsidRPr="007B3102" w:rsidRDefault="001622D3" w:rsidP="001622D3">
      <w:pPr>
        <w:tabs>
          <w:tab w:val="left" w:pos="5032"/>
        </w:tabs>
        <w:rPr>
          <w:rFonts w:cs="Arial"/>
          <w:sz w:val="20"/>
        </w:rPr>
      </w:pPr>
    </w:p>
    <w:p w14:paraId="7A2ACF1D" w14:textId="7075F209" w:rsidR="001622D3" w:rsidRPr="007B3102" w:rsidRDefault="001622D3" w:rsidP="001622D3">
      <w:pPr>
        <w:tabs>
          <w:tab w:val="left" w:pos="5032"/>
        </w:tabs>
        <w:rPr>
          <w:rFonts w:cs="Arial"/>
          <w:sz w:val="20"/>
        </w:rPr>
      </w:pPr>
    </w:p>
    <w:p w14:paraId="5758843E" w14:textId="77777777" w:rsidR="001622D3" w:rsidRPr="007B3102" w:rsidRDefault="001622D3" w:rsidP="001622D3">
      <w:pPr>
        <w:tabs>
          <w:tab w:val="left" w:pos="5032"/>
        </w:tabs>
        <w:rPr>
          <w:rFonts w:cs="Arial"/>
          <w:sz w:val="20"/>
        </w:rPr>
      </w:pPr>
    </w:p>
    <w:p w14:paraId="79D63056" w14:textId="77777777" w:rsidR="001622D3" w:rsidRPr="007B3102" w:rsidRDefault="001622D3" w:rsidP="001622D3">
      <w:pPr>
        <w:tabs>
          <w:tab w:val="left" w:pos="5032"/>
        </w:tabs>
        <w:rPr>
          <w:rFonts w:cs="Arial"/>
          <w:sz w:val="20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7"/>
        <w:gridCol w:w="3097"/>
      </w:tblGrid>
      <w:tr w:rsidR="001622D3" w:rsidRPr="007B3102" w14:paraId="790CAE44" w14:textId="77777777" w:rsidTr="002B722E">
        <w:trPr>
          <w:jc w:val="center"/>
        </w:trPr>
        <w:tc>
          <w:tcPr>
            <w:tcW w:w="3097" w:type="dxa"/>
          </w:tcPr>
          <w:p w14:paraId="29095013" w14:textId="77777777" w:rsidR="001622D3" w:rsidRPr="007B3102" w:rsidRDefault="001622D3" w:rsidP="002B722E">
            <w:pPr>
              <w:jc w:val="center"/>
              <w:rPr>
                <w:rFonts w:cs="Arial"/>
                <w:sz w:val="20"/>
              </w:rPr>
            </w:pPr>
          </w:p>
          <w:p w14:paraId="6551B40E" w14:textId="77777777" w:rsidR="001622D3" w:rsidRPr="007B3102" w:rsidRDefault="001622D3" w:rsidP="002B722E">
            <w:pPr>
              <w:pBdr>
                <w:bottom w:val="single" w:sz="12" w:space="1" w:color="auto"/>
              </w:pBdr>
              <w:jc w:val="center"/>
              <w:rPr>
                <w:rFonts w:cs="Arial"/>
                <w:sz w:val="20"/>
              </w:rPr>
            </w:pPr>
          </w:p>
          <w:p w14:paraId="0A755E0C" w14:textId="77777777" w:rsidR="001622D3" w:rsidRPr="007B3102" w:rsidRDefault="001622D3" w:rsidP="002B722E">
            <w:pPr>
              <w:pBdr>
                <w:bottom w:val="single" w:sz="12" w:space="1" w:color="auto"/>
              </w:pBdr>
              <w:jc w:val="center"/>
              <w:rPr>
                <w:rFonts w:cs="Arial"/>
                <w:sz w:val="20"/>
              </w:rPr>
            </w:pPr>
          </w:p>
          <w:p w14:paraId="5D8CCCF0" w14:textId="7950897B" w:rsidR="009775F9" w:rsidRPr="00001D0F" w:rsidRDefault="00001D0F" w:rsidP="009775F9">
            <w:pPr>
              <w:jc w:val="center"/>
              <w:rPr>
                <w:rFonts w:cs="Arial"/>
                <w:sz w:val="20"/>
                <w:lang w:val="es-PE"/>
              </w:rPr>
            </w:pPr>
            <w:r w:rsidRPr="00001D0F">
              <w:rPr>
                <w:rFonts w:cs="Arial"/>
                <w:sz w:val="20"/>
                <w:lang w:val="es-PE"/>
              </w:rPr>
              <w:t>Christian Matos</w:t>
            </w:r>
          </w:p>
          <w:p w14:paraId="15171192" w14:textId="59EFBF5A" w:rsidR="001622D3" w:rsidRPr="007B3102" w:rsidRDefault="001622D3" w:rsidP="009775F9">
            <w:pPr>
              <w:jc w:val="center"/>
              <w:rPr>
                <w:rFonts w:cs="Arial"/>
                <w:sz w:val="20"/>
              </w:rPr>
            </w:pPr>
            <w:r w:rsidRPr="007B3102">
              <w:rPr>
                <w:rFonts w:cs="Arial"/>
                <w:sz w:val="20"/>
              </w:rPr>
              <w:t xml:space="preserve">Líder de </w:t>
            </w:r>
            <w:r w:rsidR="009775F9">
              <w:rPr>
                <w:rFonts w:cs="Arial"/>
                <w:sz w:val="20"/>
              </w:rPr>
              <w:t>Proyecto</w:t>
            </w:r>
          </w:p>
        </w:tc>
        <w:tc>
          <w:tcPr>
            <w:tcW w:w="3097" w:type="dxa"/>
          </w:tcPr>
          <w:p w14:paraId="3109D97E" w14:textId="77777777" w:rsidR="001622D3" w:rsidRPr="007B3102" w:rsidRDefault="001622D3" w:rsidP="002B722E">
            <w:pPr>
              <w:jc w:val="center"/>
              <w:rPr>
                <w:rFonts w:cs="Arial"/>
                <w:sz w:val="20"/>
              </w:rPr>
            </w:pPr>
          </w:p>
          <w:p w14:paraId="61E98D3D" w14:textId="77777777" w:rsidR="001622D3" w:rsidRPr="007B3102" w:rsidRDefault="001622D3" w:rsidP="002B722E">
            <w:pPr>
              <w:jc w:val="center"/>
              <w:rPr>
                <w:rFonts w:cs="Arial"/>
                <w:sz w:val="20"/>
              </w:rPr>
            </w:pPr>
          </w:p>
          <w:p w14:paraId="57DC4E87" w14:textId="77777777" w:rsidR="001622D3" w:rsidRPr="007B3102" w:rsidRDefault="001622D3" w:rsidP="002B722E">
            <w:pPr>
              <w:pBdr>
                <w:bottom w:val="single" w:sz="12" w:space="1" w:color="auto"/>
              </w:pBdr>
              <w:jc w:val="center"/>
              <w:rPr>
                <w:rFonts w:cs="Arial"/>
                <w:sz w:val="20"/>
              </w:rPr>
            </w:pPr>
          </w:p>
          <w:p w14:paraId="42B1E2E6" w14:textId="77777777" w:rsidR="00095CE8" w:rsidRDefault="00095CE8" w:rsidP="002B722E">
            <w:pPr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Wilfredo Rivera</w:t>
            </w:r>
            <w:r w:rsidRPr="007B3102">
              <w:rPr>
                <w:rFonts w:cs="Arial"/>
                <w:sz w:val="20"/>
              </w:rPr>
              <w:t xml:space="preserve"> </w:t>
            </w:r>
          </w:p>
          <w:p w14:paraId="39BD6410" w14:textId="2A6A14EF" w:rsidR="001622D3" w:rsidRPr="007B3102" w:rsidRDefault="001622D3" w:rsidP="002B722E">
            <w:pPr>
              <w:jc w:val="center"/>
              <w:rPr>
                <w:rFonts w:cs="Arial"/>
                <w:sz w:val="20"/>
              </w:rPr>
            </w:pPr>
            <w:r w:rsidRPr="007B3102">
              <w:rPr>
                <w:rFonts w:cs="Arial"/>
                <w:sz w:val="20"/>
              </w:rPr>
              <w:t>Analista de Pase a Producción</w:t>
            </w:r>
          </w:p>
          <w:p w14:paraId="31B49D8B" w14:textId="77777777" w:rsidR="001622D3" w:rsidRPr="007B3102" w:rsidRDefault="001622D3" w:rsidP="002B722E">
            <w:pPr>
              <w:tabs>
                <w:tab w:val="left" w:pos="1280"/>
              </w:tabs>
              <w:rPr>
                <w:rFonts w:cs="Arial"/>
                <w:sz w:val="20"/>
              </w:rPr>
            </w:pPr>
          </w:p>
        </w:tc>
      </w:tr>
    </w:tbl>
    <w:p w14:paraId="79539765" w14:textId="77777777" w:rsidR="0054142A" w:rsidRPr="007B3102" w:rsidRDefault="0054142A" w:rsidP="0054142A">
      <w:pPr>
        <w:rPr>
          <w:rFonts w:cs="Arial"/>
          <w:sz w:val="20"/>
        </w:rPr>
      </w:pPr>
    </w:p>
    <w:p w14:paraId="11C8E908" w14:textId="77777777" w:rsidR="005E70C8" w:rsidRPr="007B3102" w:rsidRDefault="005E70C8" w:rsidP="006A172C">
      <w:pPr>
        <w:rPr>
          <w:rFonts w:cs="Arial"/>
          <w:sz w:val="20"/>
        </w:rPr>
      </w:pPr>
    </w:p>
    <w:sectPr w:rsidR="005E70C8" w:rsidRPr="007B3102" w:rsidSect="007B0609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979" w:right="1134" w:bottom="1554" w:left="1622" w:header="720" w:footer="1060" w:gutter="0"/>
      <w:paperSrc w:first="7" w:other="7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51CD8" w14:textId="77777777" w:rsidR="00ED0C0D" w:rsidRDefault="00ED0C0D">
      <w:r>
        <w:separator/>
      </w:r>
    </w:p>
  </w:endnote>
  <w:endnote w:type="continuationSeparator" w:id="0">
    <w:p w14:paraId="7E0102A2" w14:textId="77777777" w:rsidR="00ED0C0D" w:rsidRDefault="00ED0C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MT"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E2DD1" w14:textId="77777777" w:rsidR="00A64CE3" w:rsidRDefault="00A9163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A64CE3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CC097F2" w14:textId="77777777" w:rsidR="00A64CE3" w:rsidRDefault="00A64CE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A42A5" w14:textId="77777777" w:rsidR="001000E9" w:rsidRPr="001000E9" w:rsidRDefault="001000E9" w:rsidP="00796DE9">
    <w:pPr>
      <w:pStyle w:val="Piedepgina"/>
      <w:tabs>
        <w:tab w:val="clear" w:pos="4252"/>
        <w:tab w:val="clear" w:pos="8504"/>
        <w:tab w:val="right" w:pos="9151"/>
      </w:tabs>
      <w:jc w:val="right"/>
      <w:rPr>
        <w:sz w:val="20"/>
      </w:rPr>
    </w:pPr>
    <w:r w:rsidRPr="00012922">
      <w:rPr>
        <w:sz w:val="20"/>
      </w:rPr>
      <w:fldChar w:fldCharType="begin"/>
    </w:r>
    <w:r w:rsidRPr="00012922">
      <w:rPr>
        <w:sz w:val="20"/>
      </w:rPr>
      <w:instrText>PAGE  \* Arabic  \* MERGEFORMAT</w:instrText>
    </w:r>
    <w:r w:rsidRPr="00012922">
      <w:rPr>
        <w:sz w:val="20"/>
      </w:rPr>
      <w:fldChar w:fldCharType="separate"/>
    </w:r>
    <w:r w:rsidR="00126DA1" w:rsidRPr="00126DA1">
      <w:rPr>
        <w:noProof/>
        <w:sz w:val="20"/>
        <w:lang w:val="es-ES"/>
      </w:rPr>
      <w:t>2</w:t>
    </w:r>
    <w:r w:rsidRPr="00012922">
      <w:rPr>
        <w:sz w:val="20"/>
      </w:rPr>
      <w:fldChar w:fldCharType="end"/>
    </w:r>
    <w:r w:rsidRPr="00012922">
      <w:rPr>
        <w:sz w:val="20"/>
        <w:lang w:val="es-ES"/>
      </w:rPr>
      <w:t>/</w:t>
    </w:r>
    <w:r w:rsidRPr="00012922">
      <w:rPr>
        <w:sz w:val="20"/>
      </w:rPr>
      <w:fldChar w:fldCharType="begin"/>
    </w:r>
    <w:r w:rsidRPr="00012922">
      <w:rPr>
        <w:sz w:val="20"/>
      </w:rPr>
      <w:instrText>NUMPAGES  \* Arabic  \* MERGEFORMAT</w:instrText>
    </w:r>
    <w:r w:rsidRPr="00012922">
      <w:rPr>
        <w:sz w:val="20"/>
      </w:rPr>
      <w:fldChar w:fldCharType="separate"/>
    </w:r>
    <w:r w:rsidR="00126DA1" w:rsidRPr="00126DA1">
      <w:rPr>
        <w:noProof/>
        <w:sz w:val="20"/>
        <w:lang w:val="es-ES"/>
      </w:rPr>
      <w:t>2</w:t>
    </w:r>
    <w:r w:rsidRPr="00012922"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08421" w14:textId="77777777" w:rsidR="00077E6A" w:rsidRPr="00A5287B" w:rsidRDefault="00A5287B" w:rsidP="00A5287B">
    <w:pPr>
      <w:pStyle w:val="Piedepgina"/>
    </w:pPr>
    <w:r>
      <w:rPr>
        <w:sz w:val="18"/>
        <w:szCs w:val="18"/>
        <w:lang w:val="es-PE"/>
      </w:rPr>
      <w:t xml:space="preserve">Formato: </w:t>
    </w:r>
    <w:r w:rsidR="00704392">
      <w:rPr>
        <w:sz w:val="18"/>
        <w:szCs w:val="18"/>
        <w:lang w:val="es-PE"/>
      </w:rPr>
      <w:t>2.</w:t>
    </w:r>
    <w:r w:rsidR="00315356">
      <w:rPr>
        <w:sz w:val="18"/>
        <w:szCs w:val="18"/>
        <w:lang w:val="es-PE"/>
      </w:rPr>
      <w:t>2</w:t>
    </w:r>
    <w:r w:rsidR="00704392">
      <w:rPr>
        <w:sz w:val="18"/>
        <w:szCs w:val="18"/>
        <w:lang w:val="es-PE"/>
      </w:rPr>
      <w:t xml:space="preserve">.0.1 </w:t>
    </w:r>
    <w:r w:rsidR="00315356">
      <w:rPr>
        <w:sz w:val="18"/>
        <w:szCs w:val="18"/>
        <w:lang w:val="es-PE"/>
      </w:rPr>
      <w:t>Acta de Pase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00230" w14:textId="77777777" w:rsidR="00ED0C0D" w:rsidRDefault="00ED0C0D">
      <w:r>
        <w:separator/>
      </w:r>
    </w:p>
  </w:footnote>
  <w:footnote w:type="continuationSeparator" w:id="0">
    <w:p w14:paraId="2FC649B8" w14:textId="77777777" w:rsidR="00ED0C0D" w:rsidRDefault="00ED0C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6"/>
      <w:gridCol w:w="5028"/>
      <w:gridCol w:w="2077"/>
    </w:tblGrid>
    <w:tr w:rsidR="00796DE9" w:rsidRPr="00796DE9" w14:paraId="30E92DD4" w14:textId="77777777" w:rsidTr="00423F2F">
      <w:trPr>
        <w:cantSplit/>
        <w:trHeight w:val="558"/>
      </w:trPr>
      <w:tc>
        <w:tcPr>
          <w:tcW w:w="1114" w:type="pct"/>
          <w:vMerge w:val="restart"/>
          <w:vAlign w:val="center"/>
        </w:tcPr>
        <w:p w14:paraId="49B52CD3" w14:textId="77777777" w:rsidR="007D3909" w:rsidRPr="00796DE9" w:rsidRDefault="007D3909" w:rsidP="005A1BC5">
          <w:pPr>
            <w:pStyle w:val="Encabezado"/>
            <w:rPr>
              <w:rFonts w:cs="Arial"/>
              <w:b/>
              <w:sz w:val="14"/>
            </w:rPr>
          </w:pPr>
          <w:r w:rsidRPr="00796DE9">
            <w:rPr>
              <w:noProof/>
              <w:lang w:val="es-PE" w:eastAsia="es-PE"/>
            </w:rPr>
            <w:drawing>
              <wp:anchor distT="0" distB="0" distL="114300" distR="114300" simplePos="0" relativeHeight="251659264" behindDoc="1" locked="0" layoutInCell="1" allowOverlap="1" wp14:anchorId="01687668" wp14:editId="1F9315F3">
                <wp:simplePos x="0" y="0"/>
                <wp:positionH relativeFrom="column">
                  <wp:posOffset>55245</wp:posOffset>
                </wp:positionH>
                <wp:positionV relativeFrom="paragraph">
                  <wp:posOffset>-1270</wp:posOffset>
                </wp:positionV>
                <wp:extent cx="1147445" cy="685800"/>
                <wp:effectExtent l="0" t="0" r="0" b="0"/>
                <wp:wrapNone/>
                <wp:docPr id="8" name="Picture 61" descr="defensaconsumid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5" name="Picture 61" descr="defensaconsumidor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81416" b="91580"/>
                        <a:stretch/>
                      </pic:blipFill>
                      <pic:spPr bwMode="auto">
                        <a:xfrm>
                          <a:off x="0" y="0"/>
                          <a:ext cx="1147445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750" w:type="pct"/>
          <w:vMerge w:val="restart"/>
          <w:vAlign w:val="center"/>
        </w:tcPr>
        <w:p w14:paraId="4685838D" w14:textId="77777777" w:rsidR="007D3909" w:rsidRPr="003018E5" w:rsidRDefault="007D3909" w:rsidP="005A1BC5">
          <w:pPr>
            <w:pStyle w:val="Encabezado"/>
            <w:jc w:val="center"/>
            <w:rPr>
              <w:rFonts w:cs="Arial"/>
              <w:b/>
            </w:rPr>
          </w:pPr>
          <w:r w:rsidRPr="003018E5">
            <w:rPr>
              <w:rFonts w:cs="Arial"/>
              <w:b/>
            </w:rPr>
            <w:t>ACTA DE PASE</w:t>
          </w:r>
        </w:p>
      </w:tc>
      <w:tc>
        <w:tcPr>
          <w:tcW w:w="1136" w:type="pct"/>
          <w:vAlign w:val="center"/>
        </w:tcPr>
        <w:p w14:paraId="0B149D74" w14:textId="77777777" w:rsidR="007D3909" w:rsidRPr="003018E5" w:rsidRDefault="00000986" w:rsidP="00EA0D44">
          <w:pPr>
            <w:pStyle w:val="Encabezado"/>
            <w:jc w:val="center"/>
            <w:rPr>
              <w:rFonts w:cs="Arial"/>
              <w:b/>
            </w:rPr>
          </w:pPr>
          <w:r w:rsidRPr="003018E5">
            <w:rPr>
              <w:rFonts w:cs="Arial"/>
              <w:b/>
            </w:rPr>
            <w:t>FOR</w:t>
          </w:r>
          <w:r w:rsidR="00F64FCD">
            <w:rPr>
              <w:rFonts w:cs="Arial"/>
              <w:b/>
            </w:rPr>
            <w:t>1</w:t>
          </w:r>
          <w:r w:rsidR="00EA0D44">
            <w:rPr>
              <w:rFonts w:cs="Arial"/>
              <w:b/>
            </w:rPr>
            <w:t>6</w:t>
          </w:r>
          <w:r w:rsidR="0002037A">
            <w:rPr>
              <w:rFonts w:cs="Arial"/>
              <w:b/>
            </w:rPr>
            <w:t>0</w:t>
          </w:r>
        </w:p>
      </w:tc>
    </w:tr>
    <w:tr w:rsidR="00796DE9" w:rsidRPr="00796DE9" w14:paraId="2E246349" w14:textId="77777777" w:rsidTr="00423F2F">
      <w:trPr>
        <w:cantSplit/>
        <w:trHeight w:val="558"/>
      </w:trPr>
      <w:tc>
        <w:tcPr>
          <w:tcW w:w="1114" w:type="pct"/>
          <w:vMerge/>
          <w:vAlign w:val="center"/>
        </w:tcPr>
        <w:p w14:paraId="7C8FEAD0" w14:textId="77777777" w:rsidR="007D3909" w:rsidRPr="00796DE9" w:rsidRDefault="007D3909" w:rsidP="005A1BC5">
          <w:pPr>
            <w:pStyle w:val="Encabezado"/>
            <w:jc w:val="center"/>
            <w:rPr>
              <w:rFonts w:cs="Arial"/>
              <w:b/>
              <w:sz w:val="24"/>
            </w:rPr>
          </w:pPr>
        </w:p>
      </w:tc>
      <w:tc>
        <w:tcPr>
          <w:tcW w:w="2750" w:type="pct"/>
          <w:vMerge/>
          <w:vAlign w:val="center"/>
        </w:tcPr>
        <w:p w14:paraId="383034BC" w14:textId="77777777" w:rsidR="007D3909" w:rsidRPr="003018E5" w:rsidRDefault="007D3909" w:rsidP="005A1BC5">
          <w:pPr>
            <w:pStyle w:val="Encabezado"/>
            <w:jc w:val="center"/>
            <w:rPr>
              <w:rFonts w:cs="Arial"/>
              <w:b/>
            </w:rPr>
          </w:pPr>
        </w:p>
      </w:tc>
      <w:tc>
        <w:tcPr>
          <w:tcW w:w="1136" w:type="pct"/>
          <w:vAlign w:val="center"/>
        </w:tcPr>
        <w:p w14:paraId="2C63DDD9" w14:textId="0B88FDD3" w:rsidR="007D3909" w:rsidRDefault="00796DE9" w:rsidP="00671545">
          <w:pPr>
            <w:pStyle w:val="Encabezado"/>
            <w:jc w:val="center"/>
            <w:rPr>
              <w:rFonts w:cs="Arial"/>
              <w:b/>
              <w:szCs w:val="22"/>
            </w:rPr>
          </w:pPr>
          <w:r w:rsidRPr="003018E5">
            <w:rPr>
              <w:rFonts w:cs="Arial"/>
              <w:b/>
              <w:szCs w:val="22"/>
            </w:rPr>
            <w:t xml:space="preserve">N° </w:t>
          </w:r>
          <w:r w:rsidR="008E2D7D">
            <w:rPr>
              <w:rFonts w:cs="Arial"/>
              <w:b/>
              <w:szCs w:val="22"/>
            </w:rPr>
            <w:t>20</w:t>
          </w:r>
          <w:r w:rsidR="00F53F80">
            <w:rPr>
              <w:rFonts w:cs="Arial"/>
              <w:b/>
              <w:szCs w:val="22"/>
            </w:rPr>
            <w:t>2</w:t>
          </w:r>
          <w:r w:rsidR="001079A2">
            <w:rPr>
              <w:rFonts w:cs="Arial"/>
              <w:b/>
              <w:szCs w:val="22"/>
            </w:rPr>
            <w:t>5</w:t>
          </w:r>
          <w:r w:rsidR="00573EE1">
            <w:rPr>
              <w:rFonts w:cs="Arial"/>
              <w:b/>
              <w:szCs w:val="22"/>
            </w:rPr>
            <w:t>-8</w:t>
          </w:r>
          <w:r w:rsidR="00942ABB">
            <w:rPr>
              <w:rFonts w:cs="Arial"/>
              <w:b/>
              <w:szCs w:val="22"/>
            </w:rPr>
            <w:t>3</w:t>
          </w:r>
          <w:r w:rsidR="00BE2F46">
            <w:rPr>
              <w:rFonts w:cs="Arial"/>
              <w:b/>
              <w:szCs w:val="22"/>
            </w:rPr>
            <w:t>66</w:t>
          </w:r>
        </w:p>
        <w:p w14:paraId="0E42A799" w14:textId="77777777" w:rsidR="005A5C2E" w:rsidRPr="003018E5" w:rsidRDefault="005A5C2E" w:rsidP="00671545">
          <w:pPr>
            <w:pStyle w:val="Encabezado"/>
            <w:jc w:val="center"/>
            <w:rPr>
              <w:rFonts w:cs="Arial"/>
              <w:b/>
              <w:szCs w:val="22"/>
            </w:rPr>
          </w:pPr>
        </w:p>
      </w:tc>
    </w:tr>
  </w:tbl>
  <w:p w14:paraId="4501C508" w14:textId="77777777" w:rsidR="007D3909" w:rsidRPr="00796DE9" w:rsidRDefault="007D3909" w:rsidP="007D3909">
    <w:pPr>
      <w:pStyle w:val="Encabezado"/>
      <w:jc w:val="center"/>
      <w:rPr>
        <w:b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437"/>
      <w:gridCol w:w="2260"/>
      <w:gridCol w:w="4444"/>
    </w:tblGrid>
    <w:tr w:rsidR="00796DE9" w:rsidRPr="00796DE9" w14:paraId="5EB53C7B" w14:textId="77777777" w:rsidTr="00423F2F">
      <w:trPr>
        <w:trHeight w:val="340"/>
      </w:trPr>
      <w:tc>
        <w:tcPr>
          <w:tcW w:w="1333" w:type="pct"/>
          <w:shd w:val="clear" w:color="auto" w:fill="BFBFBF" w:themeFill="background1" w:themeFillShade="BF"/>
          <w:vAlign w:val="center"/>
        </w:tcPr>
        <w:p w14:paraId="6FF091C1" w14:textId="77777777" w:rsidR="007B0609" w:rsidRPr="00796DE9" w:rsidRDefault="007B0609" w:rsidP="00D6747E">
          <w:pPr>
            <w:rPr>
              <w:rFonts w:cs="Arial"/>
              <w:b/>
              <w:sz w:val="20"/>
            </w:rPr>
          </w:pPr>
          <w:r w:rsidRPr="00796DE9">
            <w:rPr>
              <w:rFonts w:cs="Arial"/>
              <w:b/>
              <w:sz w:val="20"/>
            </w:rPr>
            <w:t>Sistema</w:t>
          </w:r>
        </w:p>
      </w:tc>
      <w:tc>
        <w:tcPr>
          <w:tcW w:w="3667" w:type="pct"/>
          <w:gridSpan w:val="2"/>
          <w:vAlign w:val="center"/>
        </w:tcPr>
        <w:p w14:paraId="7B148EBF" w14:textId="77777777" w:rsidR="007B0609" w:rsidRPr="003018E5" w:rsidRDefault="00671545" w:rsidP="00D6747E">
          <w:pPr>
            <w:rPr>
              <w:rFonts w:cs="Arial"/>
              <w:b/>
              <w:sz w:val="20"/>
            </w:rPr>
          </w:pPr>
          <w:r>
            <w:rPr>
              <w:rFonts w:cs="Arial"/>
              <w:b/>
              <w:sz w:val="20"/>
            </w:rPr>
            <w:t>SIGA</w:t>
          </w:r>
        </w:p>
      </w:tc>
    </w:tr>
    <w:tr w:rsidR="00796DE9" w:rsidRPr="00796DE9" w14:paraId="1EBD7C19" w14:textId="77777777" w:rsidTr="00423F2F">
      <w:trPr>
        <w:trHeight w:val="255"/>
      </w:trPr>
      <w:tc>
        <w:tcPr>
          <w:tcW w:w="1333" w:type="pct"/>
          <w:shd w:val="clear" w:color="auto" w:fill="BFBFBF" w:themeFill="background1" w:themeFillShade="BF"/>
          <w:vAlign w:val="center"/>
        </w:tcPr>
        <w:p w14:paraId="69DE27B4" w14:textId="77777777" w:rsidR="007B0609" w:rsidRPr="00796DE9" w:rsidRDefault="007B0609" w:rsidP="00D6747E">
          <w:pPr>
            <w:rPr>
              <w:rFonts w:cs="Arial"/>
              <w:b/>
              <w:sz w:val="20"/>
            </w:rPr>
          </w:pPr>
          <w:r w:rsidRPr="00796DE9">
            <w:rPr>
              <w:rFonts w:cs="Arial"/>
              <w:b/>
              <w:sz w:val="20"/>
            </w:rPr>
            <w:t>Código  Sistema</w:t>
          </w:r>
        </w:p>
      </w:tc>
      <w:tc>
        <w:tcPr>
          <w:tcW w:w="3667" w:type="pct"/>
          <w:gridSpan w:val="2"/>
          <w:tcBorders>
            <w:bottom w:val="nil"/>
          </w:tcBorders>
          <w:vAlign w:val="center"/>
        </w:tcPr>
        <w:p w14:paraId="0AA6093F" w14:textId="327732F3" w:rsidR="007B0609" w:rsidRPr="003018E5" w:rsidRDefault="00582F66" w:rsidP="00D6747E">
          <w:pPr>
            <w:rPr>
              <w:rFonts w:cs="Arial"/>
              <w:b/>
              <w:sz w:val="20"/>
            </w:rPr>
          </w:pPr>
          <w:r>
            <w:rPr>
              <w:rFonts w:cs="Arial"/>
              <w:b/>
              <w:sz w:val="20"/>
            </w:rPr>
            <w:t>HR</w:t>
          </w:r>
        </w:p>
      </w:tc>
    </w:tr>
    <w:tr w:rsidR="00796DE9" w:rsidRPr="00796DE9" w14:paraId="798E1105" w14:textId="77777777" w:rsidTr="00671545">
      <w:trPr>
        <w:trHeight w:val="255"/>
      </w:trPr>
      <w:tc>
        <w:tcPr>
          <w:tcW w:w="1333" w:type="pct"/>
          <w:shd w:val="clear" w:color="auto" w:fill="BFBFBF" w:themeFill="background1" w:themeFillShade="BF"/>
          <w:vAlign w:val="center"/>
        </w:tcPr>
        <w:p w14:paraId="664E8620" w14:textId="77777777" w:rsidR="007B0609" w:rsidRPr="00796DE9" w:rsidRDefault="007B0609" w:rsidP="00D6747E">
          <w:pPr>
            <w:rPr>
              <w:rFonts w:cs="Arial"/>
              <w:b/>
              <w:sz w:val="20"/>
            </w:rPr>
          </w:pPr>
          <w:r w:rsidRPr="00796DE9">
            <w:rPr>
              <w:rFonts w:cs="Arial"/>
              <w:b/>
              <w:sz w:val="20"/>
            </w:rPr>
            <w:t>Versión:</w:t>
          </w:r>
        </w:p>
      </w:tc>
      <w:tc>
        <w:tcPr>
          <w:tcW w:w="1236" w:type="pct"/>
          <w:tcBorders>
            <w:bottom w:val="nil"/>
            <w:right w:val="nil"/>
          </w:tcBorders>
          <w:vAlign w:val="center"/>
        </w:tcPr>
        <w:p w14:paraId="6D7C588F" w14:textId="07DC426D" w:rsidR="007B0609" w:rsidRPr="003018E5" w:rsidRDefault="007B0609" w:rsidP="00A47BB6">
          <w:pPr>
            <w:rPr>
              <w:rFonts w:cs="Arial"/>
              <w:sz w:val="20"/>
            </w:rPr>
          </w:pPr>
          <w:r w:rsidRPr="003018E5">
            <w:rPr>
              <w:rFonts w:cs="Arial"/>
              <w:sz w:val="20"/>
            </w:rPr>
            <w:t>V</w:t>
          </w:r>
          <w:r w:rsidR="008E2D7D">
            <w:rPr>
              <w:rFonts w:cs="Arial"/>
              <w:sz w:val="20"/>
            </w:rPr>
            <w:t>.11.0.0.</w:t>
          </w:r>
          <w:r w:rsidR="00582F66">
            <w:rPr>
              <w:rFonts w:cs="Arial"/>
              <w:sz w:val="20"/>
            </w:rPr>
            <w:t>2</w:t>
          </w:r>
          <w:r w:rsidR="006362BA">
            <w:rPr>
              <w:rFonts w:cs="Arial"/>
              <w:sz w:val="20"/>
            </w:rPr>
            <w:t>4</w:t>
          </w:r>
          <w:r w:rsidR="002E4B4C">
            <w:rPr>
              <w:rFonts w:cs="Arial"/>
              <w:sz w:val="20"/>
            </w:rPr>
            <w:t>2</w:t>
          </w:r>
        </w:p>
      </w:tc>
      <w:tc>
        <w:tcPr>
          <w:tcW w:w="2431" w:type="pct"/>
          <w:tcBorders>
            <w:left w:val="nil"/>
            <w:bottom w:val="nil"/>
          </w:tcBorders>
          <w:vAlign w:val="center"/>
        </w:tcPr>
        <w:p w14:paraId="565E451B" w14:textId="77777777" w:rsidR="007B0609" w:rsidRPr="003018E5" w:rsidRDefault="007B0609" w:rsidP="00D6747E">
          <w:pPr>
            <w:rPr>
              <w:rFonts w:cs="Arial"/>
              <w:b/>
              <w:sz w:val="20"/>
            </w:rPr>
          </w:pPr>
        </w:p>
      </w:tc>
    </w:tr>
    <w:tr w:rsidR="00671545" w:rsidRPr="00796DE9" w14:paraId="2CEC6C0A" w14:textId="77777777" w:rsidTr="00671545">
      <w:trPr>
        <w:trHeight w:val="255"/>
      </w:trPr>
      <w:tc>
        <w:tcPr>
          <w:tcW w:w="1333" w:type="pct"/>
          <w:vMerge w:val="restart"/>
          <w:shd w:val="clear" w:color="auto" w:fill="BFBFBF" w:themeFill="background1" w:themeFillShade="BF"/>
          <w:vAlign w:val="center"/>
        </w:tcPr>
        <w:p w14:paraId="5A2FE274" w14:textId="77777777" w:rsidR="00671545" w:rsidRPr="00796DE9" w:rsidRDefault="00671545" w:rsidP="00671545">
          <w:pPr>
            <w:rPr>
              <w:rFonts w:cs="Arial"/>
              <w:b/>
              <w:sz w:val="20"/>
            </w:rPr>
          </w:pPr>
          <w:r w:rsidRPr="00796DE9">
            <w:rPr>
              <w:rFonts w:cs="Arial"/>
              <w:b/>
              <w:sz w:val="20"/>
            </w:rPr>
            <w:t>Herramientas Utilizadas</w:t>
          </w:r>
        </w:p>
      </w:tc>
      <w:tc>
        <w:tcPr>
          <w:tcW w:w="1236" w:type="pct"/>
          <w:tcBorders>
            <w:bottom w:val="nil"/>
            <w:right w:val="nil"/>
          </w:tcBorders>
          <w:vAlign w:val="center"/>
        </w:tcPr>
        <w:p w14:paraId="7A0F5CDF" w14:textId="77777777" w:rsidR="00671545" w:rsidRPr="003018E5" w:rsidRDefault="00671545" w:rsidP="00671545">
          <w:pPr>
            <w:rPr>
              <w:rFonts w:cs="Arial"/>
              <w:sz w:val="20"/>
            </w:rPr>
          </w:pPr>
          <w:r w:rsidRPr="003018E5">
            <w:rPr>
              <w:rFonts w:cs="Arial"/>
              <w:sz w:val="20"/>
            </w:rPr>
            <w:t>De Base de Datos :</w:t>
          </w:r>
        </w:p>
      </w:tc>
      <w:tc>
        <w:tcPr>
          <w:tcW w:w="2431" w:type="pct"/>
          <w:tcBorders>
            <w:left w:val="nil"/>
            <w:bottom w:val="nil"/>
          </w:tcBorders>
          <w:vAlign w:val="center"/>
        </w:tcPr>
        <w:p w14:paraId="3A6AC3F5" w14:textId="60D79F77" w:rsidR="00671545" w:rsidRPr="003018E5" w:rsidRDefault="00671545" w:rsidP="00671545">
          <w:pPr>
            <w:rPr>
              <w:rFonts w:cs="Arial"/>
              <w:b/>
              <w:sz w:val="20"/>
            </w:rPr>
          </w:pPr>
          <w:r>
            <w:rPr>
              <w:rFonts w:cs="Arial"/>
              <w:b/>
              <w:sz w:val="20"/>
            </w:rPr>
            <w:t>SQL20</w:t>
          </w:r>
          <w:r w:rsidR="00BF2B51">
            <w:rPr>
              <w:rFonts w:cs="Arial"/>
              <w:b/>
              <w:sz w:val="20"/>
            </w:rPr>
            <w:t>22</w:t>
          </w:r>
        </w:p>
      </w:tc>
    </w:tr>
    <w:tr w:rsidR="00671545" w:rsidRPr="00796DE9" w14:paraId="054C1AB6" w14:textId="77777777" w:rsidTr="00671545">
      <w:trPr>
        <w:trHeight w:val="210"/>
      </w:trPr>
      <w:tc>
        <w:tcPr>
          <w:tcW w:w="1333" w:type="pct"/>
          <w:vMerge/>
          <w:shd w:val="clear" w:color="auto" w:fill="BFBFBF" w:themeFill="background1" w:themeFillShade="BF"/>
          <w:vAlign w:val="center"/>
        </w:tcPr>
        <w:p w14:paraId="04F993E7" w14:textId="77777777" w:rsidR="00671545" w:rsidRPr="00796DE9" w:rsidRDefault="00671545" w:rsidP="00671545">
          <w:pPr>
            <w:jc w:val="center"/>
            <w:rPr>
              <w:rFonts w:cs="Arial"/>
              <w:b/>
              <w:sz w:val="20"/>
            </w:rPr>
          </w:pPr>
        </w:p>
      </w:tc>
      <w:tc>
        <w:tcPr>
          <w:tcW w:w="1236" w:type="pct"/>
          <w:tcBorders>
            <w:top w:val="nil"/>
            <w:right w:val="nil"/>
          </w:tcBorders>
          <w:vAlign w:val="center"/>
        </w:tcPr>
        <w:p w14:paraId="75ABB757" w14:textId="77777777" w:rsidR="00671545" w:rsidRPr="003018E5" w:rsidRDefault="00671545" w:rsidP="00671545">
          <w:pPr>
            <w:rPr>
              <w:rFonts w:cs="Arial"/>
              <w:sz w:val="20"/>
              <w:lang w:val="es-PE"/>
            </w:rPr>
          </w:pPr>
          <w:r w:rsidRPr="003018E5">
            <w:rPr>
              <w:rFonts w:cs="Arial"/>
              <w:sz w:val="20"/>
              <w:lang w:val="es-PE"/>
            </w:rPr>
            <w:t>De Programación  :</w:t>
          </w:r>
        </w:p>
      </w:tc>
      <w:tc>
        <w:tcPr>
          <w:tcW w:w="2431" w:type="pct"/>
          <w:tcBorders>
            <w:top w:val="nil"/>
            <w:left w:val="nil"/>
          </w:tcBorders>
          <w:vAlign w:val="center"/>
        </w:tcPr>
        <w:p w14:paraId="57A58E2C" w14:textId="77777777" w:rsidR="00671545" w:rsidRPr="003018E5" w:rsidRDefault="00671545" w:rsidP="00671545">
          <w:pPr>
            <w:rPr>
              <w:rFonts w:cs="Arial"/>
              <w:sz w:val="20"/>
            </w:rPr>
          </w:pPr>
          <w:r>
            <w:rPr>
              <w:rFonts w:ascii="Verdana" w:hAnsi="Verdana"/>
              <w:b/>
              <w:sz w:val="20"/>
              <w:lang w:val="es-ES"/>
            </w:rPr>
            <w:t>Power Builder 12.5.2 BUILD 5609</w:t>
          </w:r>
        </w:p>
      </w:tc>
    </w:tr>
  </w:tbl>
  <w:p w14:paraId="53A95ABC" w14:textId="77777777" w:rsidR="00A64CE3" w:rsidRPr="00796DE9" w:rsidRDefault="00A64CE3" w:rsidP="00F165A6">
    <w:pPr>
      <w:pStyle w:val="Encabezado"/>
    </w:pPr>
    <w:r w:rsidRPr="00796DE9">
      <w:rPr>
        <w:szCs w:val="16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Ind w:w="-2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84"/>
      <w:gridCol w:w="5146"/>
      <w:gridCol w:w="2126"/>
    </w:tblGrid>
    <w:tr w:rsidR="005703EC" w14:paraId="0F753A1B" w14:textId="77777777" w:rsidTr="001E7CA9">
      <w:trPr>
        <w:cantSplit/>
        <w:trHeight w:val="558"/>
      </w:trPr>
      <w:tc>
        <w:tcPr>
          <w:tcW w:w="2084" w:type="dxa"/>
          <w:vMerge w:val="restart"/>
          <w:vAlign w:val="center"/>
        </w:tcPr>
        <w:p w14:paraId="2D8F3D61" w14:textId="77777777" w:rsidR="005703EC" w:rsidRDefault="00D2703E" w:rsidP="00D2703E">
          <w:pPr>
            <w:pStyle w:val="Encabezado"/>
            <w:rPr>
              <w:rFonts w:cs="Arial"/>
              <w:b/>
              <w:sz w:val="14"/>
            </w:rPr>
          </w:pPr>
          <w:r w:rsidRPr="00146577">
            <w:rPr>
              <w:noProof/>
              <w:lang w:val="es-PE" w:eastAsia="es-PE"/>
            </w:rPr>
            <w:drawing>
              <wp:anchor distT="0" distB="0" distL="114300" distR="114300" simplePos="0" relativeHeight="251658240" behindDoc="1" locked="0" layoutInCell="1" allowOverlap="1" wp14:anchorId="68BDDE86" wp14:editId="570E9874">
                <wp:simplePos x="0" y="0"/>
                <wp:positionH relativeFrom="column">
                  <wp:posOffset>55245</wp:posOffset>
                </wp:positionH>
                <wp:positionV relativeFrom="paragraph">
                  <wp:posOffset>-1270</wp:posOffset>
                </wp:positionV>
                <wp:extent cx="1147445" cy="685800"/>
                <wp:effectExtent l="0" t="0" r="0" b="0"/>
                <wp:wrapNone/>
                <wp:docPr id="14" name="Picture 61" descr="defensaconsumid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5" name="Picture 61" descr="defensaconsumidor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81416" b="91580"/>
                        <a:stretch/>
                      </pic:blipFill>
                      <pic:spPr bwMode="auto">
                        <a:xfrm>
                          <a:off x="0" y="0"/>
                          <a:ext cx="1147445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46" w:type="dxa"/>
          <w:vMerge w:val="restart"/>
          <w:vAlign w:val="center"/>
        </w:tcPr>
        <w:p w14:paraId="6B328DE0" w14:textId="77777777" w:rsidR="005703EC" w:rsidRPr="00910CB4" w:rsidRDefault="00634050" w:rsidP="00DC5EE8">
          <w:pPr>
            <w:pStyle w:val="Encabezado"/>
            <w:jc w:val="center"/>
            <w:rPr>
              <w:rFonts w:cs="Arial"/>
              <w:b/>
            </w:rPr>
          </w:pPr>
          <w:r w:rsidRPr="00634050">
            <w:rPr>
              <w:rFonts w:cs="Arial"/>
              <w:b/>
            </w:rPr>
            <w:t>ACTA DE PASE</w:t>
          </w:r>
        </w:p>
      </w:tc>
      <w:tc>
        <w:tcPr>
          <w:tcW w:w="2126" w:type="dxa"/>
          <w:vAlign w:val="center"/>
        </w:tcPr>
        <w:p w14:paraId="0D79A9D6" w14:textId="77777777" w:rsidR="005703EC" w:rsidRPr="00910CB4" w:rsidRDefault="000F1C58" w:rsidP="00196BE4">
          <w:pPr>
            <w:pStyle w:val="Encabezado"/>
            <w:jc w:val="center"/>
            <w:rPr>
              <w:rFonts w:cs="Arial"/>
              <w:b/>
            </w:rPr>
          </w:pPr>
          <w:r>
            <w:rPr>
              <w:rFonts w:cs="Arial"/>
              <w:b/>
            </w:rPr>
            <w:t>Nº</w:t>
          </w:r>
        </w:p>
      </w:tc>
    </w:tr>
    <w:tr w:rsidR="005703EC" w14:paraId="032AA8A6" w14:textId="77777777" w:rsidTr="001E7CA9">
      <w:trPr>
        <w:cantSplit/>
        <w:trHeight w:val="558"/>
      </w:trPr>
      <w:tc>
        <w:tcPr>
          <w:tcW w:w="2084" w:type="dxa"/>
          <w:vMerge/>
          <w:vAlign w:val="center"/>
        </w:tcPr>
        <w:p w14:paraId="1F42DC9A" w14:textId="77777777" w:rsidR="005703EC" w:rsidRDefault="005703EC" w:rsidP="003B3AEB">
          <w:pPr>
            <w:pStyle w:val="Encabezado"/>
            <w:jc w:val="center"/>
            <w:rPr>
              <w:rFonts w:cs="Arial"/>
              <w:b/>
              <w:sz w:val="24"/>
            </w:rPr>
          </w:pPr>
        </w:p>
      </w:tc>
      <w:tc>
        <w:tcPr>
          <w:tcW w:w="5146" w:type="dxa"/>
          <w:vMerge/>
          <w:vAlign w:val="center"/>
        </w:tcPr>
        <w:p w14:paraId="6315BBA9" w14:textId="77777777" w:rsidR="005703EC" w:rsidRPr="00910CB4" w:rsidRDefault="005703EC" w:rsidP="003B3AEB">
          <w:pPr>
            <w:pStyle w:val="Encabezado"/>
            <w:jc w:val="center"/>
            <w:rPr>
              <w:rFonts w:cs="Arial"/>
              <w:b/>
            </w:rPr>
          </w:pPr>
        </w:p>
      </w:tc>
      <w:tc>
        <w:tcPr>
          <w:tcW w:w="2126" w:type="dxa"/>
          <w:vAlign w:val="center"/>
        </w:tcPr>
        <w:p w14:paraId="53CD39AE" w14:textId="77777777" w:rsidR="005703EC" w:rsidRPr="00196BE4" w:rsidRDefault="00634050" w:rsidP="00CB08F3">
          <w:pPr>
            <w:pStyle w:val="Encabezado"/>
            <w:jc w:val="center"/>
            <w:rPr>
              <w:rFonts w:cs="Arial"/>
              <w:b/>
              <w:szCs w:val="22"/>
            </w:rPr>
          </w:pPr>
          <w:r>
            <w:rPr>
              <w:rFonts w:cs="Arial"/>
              <w:b/>
              <w:szCs w:val="22"/>
            </w:rPr>
            <w:t>AC</w:t>
          </w:r>
          <w:r w:rsidR="00196BE4" w:rsidRPr="00196BE4">
            <w:rPr>
              <w:rFonts w:cs="Arial"/>
              <w:b/>
              <w:szCs w:val="22"/>
            </w:rPr>
            <w:t>-</w:t>
          </w:r>
          <w:r w:rsidR="00AA09D0" w:rsidRPr="00196BE4">
            <w:rPr>
              <w:rFonts w:cs="Arial"/>
              <w:b/>
              <w:color w:val="0000CC"/>
              <w:szCs w:val="22"/>
            </w:rPr>
            <w:t>&lt;&lt;YYYY</w:t>
          </w:r>
          <w:r w:rsidR="00B878E9" w:rsidRPr="00196BE4">
            <w:rPr>
              <w:rFonts w:cs="Arial"/>
              <w:b/>
              <w:color w:val="0000CC"/>
              <w:szCs w:val="22"/>
            </w:rPr>
            <w:t>-</w:t>
          </w:r>
          <w:r w:rsidR="00AA09D0" w:rsidRPr="00196BE4">
            <w:rPr>
              <w:rFonts w:cs="Arial"/>
              <w:b/>
              <w:color w:val="0000CC"/>
              <w:szCs w:val="22"/>
            </w:rPr>
            <w:t>NN&gt;&gt;</w:t>
          </w:r>
        </w:p>
      </w:tc>
    </w:tr>
  </w:tbl>
  <w:p w14:paraId="16949304" w14:textId="77777777" w:rsidR="00A212D7" w:rsidRDefault="00A212D7" w:rsidP="00A212D7">
    <w:pPr>
      <w:pStyle w:val="Encabezado"/>
    </w:pPr>
  </w:p>
  <w:tbl>
    <w:tblPr>
      <w:tblW w:w="91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48"/>
      <w:gridCol w:w="2270"/>
      <w:gridCol w:w="4462"/>
    </w:tblGrid>
    <w:tr w:rsidR="00634050" w:rsidRPr="00634050" w14:paraId="28325715" w14:textId="77777777" w:rsidTr="006D1162">
      <w:trPr>
        <w:trHeight w:val="340"/>
      </w:trPr>
      <w:tc>
        <w:tcPr>
          <w:tcW w:w="2448" w:type="dxa"/>
          <w:shd w:val="clear" w:color="auto" w:fill="DDD9C3"/>
          <w:vAlign w:val="center"/>
        </w:tcPr>
        <w:p w14:paraId="5CD8C876" w14:textId="77777777" w:rsidR="00634050" w:rsidRPr="00634050" w:rsidRDefault="00634050" w:rsidP="00D6747E">
          <w:pPr>
            <w:rPr>
              <w:rFonts w:cs="Arial"/>
              <w:b/>
              <w:sz w:val="20"/>
            </w:rPr>
          </w:pPr>
          <w:r w:rsidRPr="00634050">
            <w:rPr>
              <w:rFonts w:cs="Arial"/>
              <w:b/>
              <w:sz w:val="20"/>
            </w:rPr>
            <w:t>Sistema</w:t>
          </w:r>
        </w:p>
      </w:tc>
      <w:tc>
        <w:tcPr>
          <w:tcW w:w="6732" w:type="dxa"/>
          <w:gridSpan w:val="2"/>
          <w:vAlign w:val="center"/>
        </w:tcPr>
        <w:p w14:paraId="038F36B4" w14:textId="77777777" w:rsidR="00634050" w:rsidRPr="00634050" w:rsidRDefault="00634050" w:rsidP="00D6747E">
          <w:pPr>
            <w:rPr>
              <w:rFonts w:cs="Arial"/>
              <w:b/>
              <w:szCs w:val="22"/>
            </w:rPr>
          </w:pPr>
          <w:r w:rsidRPr="00634050">
            <w:rPr>
              <w:rFonts w:cs="Arial"/>
              <w:b/>
              <w:color w:val="0000CC"/>
              <w:szCs w:val="22"/>
            </w:rPr>
            <w:t>&lt;&lt;Nombre de Sistema&gt;&gt;</w:t>
          </w:r>
        </w:p>
      </w:tc>
    </w:tr>
    <w:tr w:rsidR="00634050" w:rsidRPr="00634050" w14:paraId="203732FD" w14:textId="77777777" w:rsidTr="006D1162">
      <w:trPr>
        <w:trHeight w:val="255"/>
      </w:trPr>
      <w:tc>
        <w:tcPr>
          <w:tcW w:w="2448" w:type="dxa"/>
          <w:shd w:val="clear" w:color="auto" w:fill="DDD9C3"/>
          <w:vAlign w:val="center"/>
        </w:tcPr>
        <w:p w14:paraId="2E43833E" w14:textId="77777777" w:rsidR="00634050" w:rsidRPr="00634050" w:rsidRDefault="00634050" w:rsidP="00D6747E">
          <w:pPr>
            <w:rPr>
              <w:rFonts w:cs="Arial"/>
              <w:b/>
              <w:sz w:val="20"/>
            </w:rPr>
          </w:pPr>
          <w:r w:rsidRPr="00634050">
            <w:rPr>
              <w:rFonts w:cs="Arial"/>
              <w:b/>
              <w:sz w:val="20"/>
            </w:rPr>
            <w:t>Código  Sistema</w:t>
          </w:r>
        </w:p>
      </w:tc>
      <w:tc>
        <w:tcPr>
          <w:tcW w:w="6732" w:type="dxa"/>
          <w:gridSpan w:val="2"/>
          <w:tcBorders>
            <w:bottom w:val="nil"/>
          </w:tcBorders>
          <w:vAlign w:val="center"/>
        </w:tcPr>
        <w:p w14:paraId="6F0EA75B" w14:textId="77777777" w:rsidR="00634050" w:rsidRPr="00634050" w:rsidRDefault="00634050" w:rsidP="00D6747E">
          <w:pPr>
            <w:rPr>
              <w:rFonts w:cs="Arial"/>
              <w:b/>
              <w:sz w:val="20"/>
            </w:rPr>
          </w:pPr>
        </w:p>
      </w:tc>
    </w:tr>
    <w:tr w:rsidR="00634050" w:rsidRPr="00634050" w14:paraId="767249BF" w14:textId="77777777" w:rsidTr="006D1162">
      <w:trPr>
        <w:trHeight w:val="255"/>
      </w:trPr>
      <w:tc>
        <w:tcPr>
          <w:tcW w:w="2448" w:type="dxa"/>
          <w:shd w:val="clear" w:color="auto" w:fill="DDD9C3"/>
          <w:vAlign w:val="center"/>
        </w:tcPr>
        <w:p w14:paraId="00ABE12A" w14:textId="77777777" w:rsidR="00634050" w:rsidRPr="00634050" w:rsidRDefault="00634050" w:rsidP="00D6747E">
          <w:pPr>
            <w:rPr>
              <w:rFonts w:cs="Arial"/>
              <w:b/>
              <w:sz w:val="20"/>
            </w:rPr>
          </w:pPr>
          <w:r w:rsidRPr="00634050">
            <w:rPr>
              <w:rFonts w:cs="Arial"/>
              <w:b/>
              <w:sz w:val="20"/>
            </w:rPr>
            <w:t>Versión:</w:t>
          </w:r>
        </w:p>
      </w:tc>
      <w:tc>
        <w:tcPr>
          <w:tcW w:w="2270" w:type="dxa"/>
          <w:tcBorders>
            <w:bottom w:val="nil"/>
            <w:right w:val="nil"/>
          </w:tcBorders>
          <w:vAlign w:val="center"/>
        </w:tcPr>
        <w:p w14:paraId="5CE9C626" w14:textId="77777777" w:rsidR="00634050" w:rsidRPr="00634050" w:rsidRDefault="00634050" w:rsidP="00634050">
          <w:pPr>
            <w:rPr>
              <w:rFonts w:cs="Arial"/>
              <w:sz w:val="20"/>
            </w:rPr>
          </w:pPr>
          <w:r w:rsidRPr="00634050">
            <w:rPr>
              <w:rFonts w:cs="Arial"/>
              <w:sz w:val="20"/>
            </w:rPr>
            <w:t>V</w:t>
          </w:r>
          <w:r w:rsidRPr="00634050">
            <w:rPr>
              <w:rFonts w:cs="Arial"/>
              <w:color w:val="0000CC"/>
              <w:sz w:val="20"/>
            </w:rPr>
            <w:t>.&lt;&lt;N.N.N.N&gt;&gt;</w:t>
          </w:r>
        </w:p>
      </w:tc>
      <w:tc>
        <w:tcPr>
          <w:tcW w:w="4462" w:type="dxa"/>
          <w:tcBorders>
            <w:left w:val="nil"/>
            <w:bottom w:val="nil"/>
          </w:tcBorders>
          <w:vAlign w:val="center"/>
        </w:tcPr>
        <w:p w14:paraId="0F637AFF" w14:textId="77777777" w:rsidR="00634050" w:rsidRPr="00634050" w:rsidRDefault="00634050" w:rsidP="00D6747E">
          <w:pPr>
            <w:rPr>
              <w:rFonts w:cs="Arial"/>
              <w:b/>
              <w:sz w:val="20"/>
            </w:rPr>
          </w:pPr>
        </w:p>
      </w:tc>
    </w:tr>
    <w:tr w:rsidR="00634050" w:rsidRPr="00634050" w14:paraId="4A402AAE" w14:textId="77777777" w:rsidTr="006D1162">
      <w:trPr>
        <w:trHeight w:val="255"/>
      </w:trPr>
      <w:tc>
        <w:tcPr>
          <w:tcW w:w="2448" w:type="dxa"/>
          <w:vMerge w:val="restart"/>
          <w:shd w:val="clear" w:color="auto" w:fill="DDD9C3"/>
          <w:vAlign w:val="center"/>
        </w:tcPr>
        <w:p w14:paraId="19841EAC" w14:textId="77777777" w:rsidR="00634050" w:rsidRPr="00634050" w:rsidRDefault="00634050" w:rsidP="00D6747E">
          <w:pPr>
            <w:rPr>
              <w:rFonts w:cs="Arial"/>
              <w:b/>
              <w:sz w:val="20"/>
            </w:rPr>
          </w:pPr>
          <w:r w:rsidRPr="00634050">
            <w:rPr>
              <w:rFonts w:cs="Arial"/>
              <w:b/>
              <w:sz w:val="20"/>
            </w:rPr>
            <w:t>Herramientas Utilizadas</w:t>
          </w:r>
        </w:p>
      </w:tc>
      <w:tc>
        <w:tcPr>
          <w:tcW w:w="2270" w:type="dxa"/>
          <w:tcBorders>
            <w:bottom w:val="nil"/>
            <w:right w:val="nil"/>
          </w:tcBorders>
          <w:vAlign w:val="center"/>
        </w:tcPr>
        <w:p w14:paraId="7C9970BE" w14:textId="77777777" w:rsidR="00634050" w:rsidRPr="00634050" w:rsidRDefault="00634050" w:rsidP="00D6747E">
          <w:pPr>
            <w:rPr>
              <w:rFonts w:cs="Arial"/>
              <w:sz w:val="20"/>
            </w:rPr>
          </w:pPr>
          <w:r w:rsidRPr="00634050">
            <w:rPr>
              <w:rFonts w:cs="Arial"/>
              <w:sz w:val="20"/>
            </w:rPr>
            <w:t>De Base de Datos :</w:t>
          </w:r>
        </w:p>
      </w:tc>
      <w:tc>
        <w:tcPr>
          <w:tcW w:w="4462" w:type="dxa"/>
          <w:tcBorders>
            <w:left w:val="nil"/>
            <w:bottom w:val="nil"/>
          </w:tcBorders>
          <w:vAlign w:val="center"/>
        </w:tcPr>
        <w:p w14:paraId="25871512" w14:textId="77777777" w:rsidR="00634050" w:rsidRPr="00634050" w:rsidRDefault="00634050" w:rsidP="00634050">
          <w:pPr>
            <w:rPr>
              <w:rFonts w:cs="Arial"/>
              <w:b/>
              <w:color w:val="0000CC"/>
              <w:sz w:val="20"/>
            </w:rPr>
          </w:pPr>
          <w:r w:rsidRPr="00634050">
            <w:rPr>
              <w:rFonts w:cs="Arial"/>
              <w:b/>
              <w:color w:val="0000CC"/>
              <w:sz w:val="20"/>
            </w:rPr>
            <w:t>&lt;&lt;Nombre del Gestor de Base de Datos&gt;&gt;</w:t>
          </w:r>
        </w:p>
      </w:tc>
    </w:tr>
    <w:tr w:rsidR="00634050" w:rsidRPr="00634050" w14:paraId="16FD189C" w14:textId="77777777" w:rsidTr="006D1162">
      <w:trPr>
        <w:trHeight w:val="210"/>
      </w:trPr>
      <w:tc>
        <w:tcPr>
          <w:tcW w:w="2448" w:type="dxa"/>
          <w:vMerge/>
          <w:shd w:val="clear" w:color="auto" w:fill="DDD9C3"/>
          <w:vAlign w:val="center"/>
        </w:tcPr>
        <w:p w14:paraId="1AB23892" w14:textId="77777777" w:rsidR="00634050" w:rsidRPr="00634050" w:rsidRDefault="00634050" w:rsidP="00D6747E">
          <w:pPr>
            <w:jc w:val="center"/>
            <w:rPr>
              <w:rFonts w:cs="Arial"/>
              <w:b/>
              <w:sz w:val="20"/>
            </w:rPr>
          </w:pPr>
        </w:p>
      </w:tc>
      <w:tc>
        <w:tcPr>
          <w:tcW w:w="2270" w:type="dxa"/>
          <w:tcBorders>
            <w:top w:val="nil"/>
            <w:right w:val="nil"/>
          </w:tcBorders>
          <w:vAlign w:val="center"/>
        </w:tcPr>
        <w:p w14:paraId="4230E6F8" w14:textId="77777777" w:rsidR="00634050" w:rsidRPr="00634050" w:rsidRDefault="00634050" w:rsidP="00D6747E">
          <w:pPr>
            <w:rPr>
              <w:rFonts w:cs="Arial"/>
              <w:sz w:val="20"/>
              <w:lang w:val="es-PE"/>
            </w:rPr>
          </w:pPr>
          <w:r w:rsidRPr="00634050">
            <w:rPr>
              <w:rFonts w:cs="Arial"/>
              <w:sz w:val="20"/>
              <w:lang w:val="es-PE"/>
            </w:rPr>
            <w:t>De Programación  :</w:t>
          </w:r>
        </w:p>
      </w:tc>
      <w:tc>
        <w:tcPr>
          <w:tcW w:w="4462" w:type="dxa"/>
          <w:tcBorders>
            <w:top w:val="nil"/>
            <w:left w:val="nil"/>
          </w:tcBorders>
          <w:vAlign w:val="center"/>
        </w:tcPr>
        <w:p w14:paraId="69199F31" w14:textId="77777777" w:rsidR="00634050" w:rsidRPr="00634050" w:rsidRDefault="00634050" w:rsidP="00634050">
          <w:pPr>
            <w:rPr>
              <w:rFonts w:cs="Arial"/>
              <w:color w:val="0000CC"/>
              <w:sz w:val="20"/>
            </w:rPr>
          </w:pPr>
          <w:r w:rsidRPr="00634050">
            <w:rPr>
              <w:rFonts w:cs="Arial"/>
              <w:b/>
              <w:color w:val="0000CC"/>
              <w:sz w:val="20"/>
              <w:lang w:val="es-ES"/>
            </w:rPr>
            <w:t>&lt;&lt;Nombre del software&gt;&gt;</w:t>
          </w:r>
        </w:p>
      </w:tc>
    </w:tr>
  </w:tbl>
  <w:p w14:paraId="06A5CB2D" w14:textId="77777777" w:rsidR="00634050" w:rsidRDefault="00634050" w:rsidP="00A212D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E38E84A2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  <w:b w:val="0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05D033D6"/>
    <w:multiLevelType w:val="hybridMultilevel"/>
    <w:tmpl w:val="CCA8F3F6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E7F4350"/>
    <w:multiLevelType w:val="hybridMultilevel"/>
    <w:tmpl w:val="21DA12F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A0798"/>
    <w:multiLevelType w:val="hybridMultilevel"/>
    <w:tmpl w:val="E44A9384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19004CCB"/>
    <w:multiLevelType w:val="hybridMultilevel"/>
    <w:tmpl w:val="D20EE93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857924"/>
    <w:multiLevelType w:val="hybridMultilevel"/>
    <w:tmpl w:val="6F4077A2"/>
    <w:lvl w:ilvl="0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4162972"/>
    <w:multiLevelType w:val="hybridMultilevel"/>
    <w:tmpl w:val="65169936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245C2985"/>
    <w:multiLevelType w:val="hybridMultilevel"/>
    <w:tmpl w:val="3B104F7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1426733"/>
    <w:multiLevelType w:val="hybridMultilevel"/>
    <w:tmpl w:val="4186459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F54215"/>
    <w:multiLevelType w:val="hybridMultilevel"/>
    <w:tmpl w:val="E4424FF4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553757A4"/>
    <w:multiLevelType w:val="hybridMultilevel"/>
    <w:tmpl w:val="D3BED23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28D18B0"/>
    <w:multiLevelType w:val="hybridMultilevel"/>
    <w:tmpl w:val="AB38E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A03F99"/>
    <w:multiLevelType w:val="hybridMultilevel"/>
    <w:tmpl w:val="19843B2C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72E03B9E"/>
    <w:multiLevelType w:val="hybridMultilevel"/>
    <w:tmpl w:val="AA54E110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cs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cs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cs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cs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cs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731676B0"/>
    <w:multiLevelType w:val="singleLevel"/>
    <w:tmpl w:val="0566554E"/>
    <w:lvl w:ilvl="0">
      <w:start w:val="1"/>
      <w:numFmt w:val="bullet"/>
      <w:pStyle w:val="ADR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</w:abstractNum>
  <w:abstractNum w:abstractNumId="15" w15:restartNumberingAfterBreak="0">
    <w:nsid w:val="736E265B"/>
    <w:multiLevelType w:val="hybridMultilevel"/>
    <w:tmpl w:val="6220CD04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76270DB4"/>
    <w:multiLevelType w:val="hybridMultilevel"/>
    <w:tmpl w:val="D7F445AA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76F019DB"/>
    <w:multiLevelType w:val="multilevel"/>
    <w:tmpl w:val="410C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692C44"/>
    <w:multiLevelType w:val="hybridMultilevel"/>
    <w:tmpl w:val="DC5444C6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7FEE26C5"/>
    <w:multiLevelType w:val="hybridMultilevel"/>
    <w:tmpl w:val="FD1269CE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152722479">
    <w:abstractNumId w:val="14"/>
  </w:num>
  <w:num w:numId="2" w16cid:durableId="1044907959">
    <w:abstractNumId w:val="0"/>
  </w:num>
  <w:num w:numId="3" w16cid:durableId="229928563">
    <w:abstractNumId w:val="8"/>
  </w:num>
  <w:num w:numId="4" w16cid:durableId="1260798700">
    <w:abstractNumId w:val="1"/>
  </w:num>
  <w:num w:numId="5" w16cid:durableId="690574072">
    <w:abstractNumId w:val="13"/>
  </w:num>
  <w:num w:numId="6" w16cid:durableId="1415130278">
    <w:abstractNumId w:val="15"/>
  </w:num>
  <w:num w:numId="7" w16cid:durableId="1170560450">
    <w:abstractNumId w:val="3"/>
  </w:num>
  <w:num w:numId="8" w16cid:durableId="2091653741">
    <w:abstractNumId w:val="19"/>
  </w:num>
  <w:num w:numId="9" w16cid:durableId="2117603327">
    <w:abstractNumId w:val="7"/>
  </w:num>
  <w:num w:numId="10" w16cid:durableId="1348944122">
    <w:abstractNumId w:val="12"/>
  </w:num>
  <w:num w:numId="11" w16cid:durableId="702100641">
    <w:abstractNumId w:val="18"/>
  </w:num>
  <w:num w:numId="12" w16cid:durableId="131214922">
    <w:abstractNumId w:val="2"/>
  </w:num>
  <w:num w:numId="13" w16cid:durableId="1839075055">
    <w:abstractNumId w:val="6"/>
  </w:num>
  <w:num w:numId="14" w16cid:durableId="815148632">
    <w:abstractNumId w:val="11"/>
  </w:num>
  <w:num w:numId="15" w16cid:durableId="1586647931">
    <w:abstractNumId w:val="9"/>
  </w:num>
  <w:num w:numId="16" w16cid:durableId="1660500168">
    <w:abstractNumId w:val="4"/>
  </w:num>
  <w:num w:numId="17" w16cid:durableId="91516887">
    <w:abstractNumId w:val="10"/>
  </w:num>
  <w:num w:numId="18" w16cid:durableId="1901554678">
    <w:abstractNumId w:val="17"/>
  </w:num>
  <w:num w:numId="19" w16cid:durableId="1983844896">
    <w:abstractNumId w:val="16"/>
  </w:num>
  <w:num w:numId="20" w16cid:durableId="1696543524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E9A"/>
    <w:rsid w:val="000000A9"/>
    <w:rsid w:val="0000060B"/>
    <w:rsid w:val="00000986"/>
    <w:rsid w:val="00001BAB"/>
    <w:rsid w:val="00001D0F"/>
    <w:rsid w:val="0000312E"/>
    <w:rsid w:val="00004CCB"/>
    <w:rsid w:val="00006CDB"/>
    <w:rsid w:val="00007119"/>
    <w:rsid w:val="0000742F"/>
    <w:rsid w:val="000074EE"/>
    <w:rsid w:val="00007A71"/>
    <w:rsid w:val="00011380"/>
    <w:rsid w:val="00012922"/>
    <w:rsid w:val="00013B7C"/>
    <w:rsid w:val="000141C9"/>
    <w:rsid w:val="00014D53"/>
    <w:rsid w:val="0001524F"/>
    <w:rsid w:val="00015698"/>
    <w:rsid w:val="00016E62"/>
    <w:rsid w:val="00017F56"/>
    <w:rsid w:val="0002037A"/>
    <w:rsid w:val="00021F6E"/>
    <w:rsid w:val="00023724"/>
    <w:rsid w:val="00024094"/>
    <w:rsid w:val="000247E2"/>
    <w:rsid w:val="00027810"/>
    <w:rsid w:val="00027BD6"/>
    <w:rsid w:val="00031964"/>
    <w:rsid w:val="00031B82"/>
    <w:rsid w:val="00032F91"/>
    <w:rsid w:val="00033220"/>
    <w:rsid w:val="000338E4"/>
    <w:rsid w:val="00033908"/>
    <w:rsid w:val="000345A9"/>
    <w:rsid w:val="00036084"/>
    <w:rsid w:val="00036948"/>
    <w:rsid w:val="00037A54"/>
    <w:rsid w:val="00040170"/>
    <w:rsid w:val="00043C35"/>
    <w:rsid w:val="00045CFA"/>
    <w:rsid w:val="0004649B"/>
    <w:rsid w:val="00047801"/>
    <w:rsid w:val="00057C6B"/>
    <w:rsid w:val="00060598"/>
    <w:rsid w:val="00060B38"/>
    <w:rsid w:val="00061FEF"/>
    <w:rsid w:val="000635D7"/>
    <w:rsid w:val="00063DA6"/>
    <w:rsid w:val="00064E8A"/>
    <w:rsid w:val="000674E7"/>
    <w:rsid w:val="00067D7E"/>
    <w:rsid w:val="00071AFC"/>
    <w:rsid w:val="00071E9A"/>
    <w:rsid w:val="0007277C"/>
    <w:rsid w:val="000729F1"/>
    <w:rsid w:val="00076CE6"/>
    <w:rsid w:val="00077E6A"/>
    <w:rsid w:val="00081F01"/>
    <w:rsid w:val="0008275B"/>
    <w:rsid w:val="00082A02"/>
    <w:rsid w:val="00084257"/>
    <w:rsid w:val="00085B40"/>
    <w:rsid w:val="00087D35"/>
    <w:rsid w:val="00091877"/>
    <w:rsid w:val="0009259F"/>
    <w:rsid w:val="00092A9B"/>
    <w:rsid w:val="00094C03"/>
    <w:rsid w:val="00095CE8"/>
    <w:rsid w:val="00095FF2"/>
    <w:rsid w:val="00096911"/>
    <w:rsid w:val="000976B2"/>
    <w:rsid w:val="000A43DA"/>
    <w:rsid w:val="000A7EDF"/>
    <w:rsid w:val="000B0B02"/>
    <w:rsid w:val="000B4728"/>
    <w:rsid w:val="000B6E75"/>
    <w:rsid w:val="000C0202"/>
    <w:rsid w:val="000C0EE6"/>
    <w:rsid w:val="000C1129"/>
    <w:rsid w:val="000C16CD"/>
    <w:rsid w:val="000C1977"/>
    <w:rsid w:val="000C2B55"/>
    <w:rsid w:val="000C2DE4"/>
    <w:rsid w:val="000C2FA3"/>
    <w:rsid w:val="000C38C6"/>
    <w:rsid w:val="000C467E"/>
    <w:rsid w:val="000D144C"/>
    <w:rsid w:val="000D184D"/>
    <w:rsid w:val="000D1EDA"/>
    <w:rsid w:val="000D2674"/>
    <w:rsid w:val="000D2CDC"/>
    <w:rsid w:val="000D2F96"/>
    <w:rsid w:val="000D37E6"/>
    <w:rsid w:val="000D4339"/>
    <w:rsid w:val="000D59B6"/>
    <w:rsid w:val="000D625E"/>
    <w:rsid w:val="000D7FF8"/>
    <w:rsid w:val="000E07F8"/>
    <w:rsid w:val="000E4B20"/>
    <w:rsid w:val="000E5D15"/>
    <w:rsid w:val="000F07FC"/>
    <w:rsid w:val="000F1C58"/>
    <w:rsid w:val="000F2721"/>
    <w:rsid w:val="000F5AA7"/>
    <w:rsid w:val="000F5BD4"/>
    <w:rsid w:val="000F5E4A"/>
    <w:rsid w:val="000F6A4A"/>
    <w:rsid w:val="001000E9"/>
    <w:rsid w:val="00101129"/>
    <w:rsid w:val="001015B4"/>
    <w:rsid w:val="001026CF"/>
    <w:rsid w:val="00102D75"/>
    <w:rsid w:val="0010631D"/>
    <w:rsid w:val="00106E86"/>
    <w:rsid w:val="00106FC0"/>
    <w:rsid w:val="00107744"/>
    <w:rsid w:val="001079A2"/>
    <w:rsid w:val="00111FC2"/>
    <w:rsid w:val="00112A1D"/>
    <w:rsid w:val="00112BA1"/>
    <w:rsid w:val="00112CD5"/>
    <w:rsid w:val="0011342C"/>
    <w:rsid w:val="001142D9"/>
    <w:rsid w:val="00115B7C"/>
    <w:rsid w:val="00116649"/>
    <w:rsid w:val="00116A8F"/>
    <w:rsid w:val="0012073B"/>
    <w:rsid w:val="00121CCB"/>
    <w:rsid w:val="00122A1F"/>
    <w:rsid w:val="00122F9A"/>
    <w:rsid w:val="00123A59"/>
    <w:rsid w:val="00126DA1"/>
    <w:rsid w:val="00127612"/>
    <w:rsid w:val="001276F3"/>
    <w:rsid w:val="001325E9"/>
    <w:rsid w:val="00132F13"/>
    <w:rsid w:val="00134738"/>
    <w:rsid w:val="0013639A"/>
    <w:rsid w:val="00137E68"/>
    <w:rsid w:val="0014116E"/>
    <w:rsid w:val="0014231B"/>
    <w:rsid w:val="00142444"/>
    <w:rsid w:val="00142C37"/>
    <w:rsid w:val="00144F18"/>
    <w:rsid w:val="0014785D"/>
    <w:rsid w:val="0015164A"/>
    <w:rsid w:val="00153616"/>
    <w:rsid w:val="00153FED"/>
    <w:rsid w:val="00154159"/>
    <w:rsid w:val="001568A0"/>
    <w:rsid w:val="00156F3C"/>
    <w:rsid w:val="0016142B"/>
    <w:rsid w:val="00161EB9"/>
    <w:rsid w:val="001622D3"/>
    <w:rsid w:val="001641D6"/>
    <w:rsid w:val="001651A8"/>
    <w:rsid w:val="0016586F"/>
    <w:rsid w:val="00165EDD"/>
    <w:rsid w:val="001660B0"/>
    <w:rsid w:val="001666C1"/>
    <w:rsid w:val="0017036A"/>
    <w:rsid w:val="001704E0"/>
    <w:rsid w:val="00173345"/>
    <w:rsid w:val="00174C51"/>
    <w:rsid w:val="00175EBD"/>
    <w:rsid w:val="0017672E"/>
    <w:rsid w:val="00180084"/>
    <w:rsid w:val="00180FDF"/>
    <w:rsid w:val="00182024"/>
    <w:rsid w:val="00182F84"/>
    <w:rsid w:val="001831C7"/>
    <w:rsid w:val="001846B0"/>
    <w:rsid w:val="00191BC8"/>
    <w:rsid w:val="00191CAA"/>
    <w:rsid w:val="00191E0D"/>
    <w:rsid w:val="00193AF9"/>
    <w:rsid w:val="00194F80"/>
    <w:rsid w:val="00196BE4"/>
    <w:rsid w:val="00196CF8"/>
    <w:rsid w:val="001A1C05"/>
    <w:rsid w:val="001A2D68"/>
    <w:rsid w:val="001A430C"/>
    <w:rsid w:val="001A7702"/>
    <w:rsid w:val="001A7BDB"/>
    <w:rsid w:val="001B3D87"/>
    <w:rsid w:val="001B419F"/>
    <w:rsid w:val="001B4E21"/>
    <w:rsid w:val="001B5945"/>
    <w:rsid w:val="001B63B5"/>
    <w:rsid w:val="001C2F1A"/>
    <w:rsid w:val="001C372A"/>
    <w:rsid w:val="001C62CD"/>
    <w:rsid w:val="001C6AA3"/>
    <w:rsid w:val="001C7D4C"/>
    <w:rsid w:val="001D014D"/>
    <w:rsid w:val="001D05C8"/>
    <w:rsid w:val="001D0AB2"/>
    <w:rsid w:val="001D3692"/>
    <w:rsid w:val="001D414A"/>
    <w:rsid w:val="001D4A50"/>
    <w:rsid w:val="001E01CB"/>
    <w:rsid w:val="001E0543"/>
    <w:rsid w:val="001E2A3F"/>
    <w:rsid w:val="001E2E39"/>
    <w:rsid w:val="001E349B"/>
    <w:rsid w:val="001E5D90"/>
    <w:rsid w:val="001E70D5"/>
    <w:rsid w:val="001E7CA9"/>
    <w:rsid w:val="001F1EC1"/>
    <w:rsid w:val="001F2553"/>
    <w:rsid w:val="001F29D8"/>
    <w:rsid w:val="001F3875"/>
    <w:rsid w:val="001F610B"/>
    <w:rsid w:val="001F66C8"/>
    <w:rsid w:val="00201611"/>
    <w:rsid w:val="00201ADF"/>
    <w:rsid w:val="0020230A"/>
    <w:rsid w:val="00202E04"/>
    <w:rsid w:val="002037E4"/>
    <w:rsid w:val="00205C3F"/>
    <w:rsid w:val="00205FD9"/>
    <w:rsid w:val="002078E6"/>
    <w:rsid w:val="0020799A"/>
    <w:rsid w:val="00207F47"/>
    <w:rsid w:val="00212D48"/>
    <w:rsid w:val="00213288"/>
    <w:rsid w:val="00213BBC"/>
    <w:rsid w:val="00213BE8"/>
    <w:rsid w:val="002143F7"/>
    <w:rsid w:val="002146D8"/>
    <w:rsid w:val="00215585"/>
    <w:rsid w:val="002214B3"/>
    <w:rsid w:val="00222A89"/>
    <w:rsid w:val="00223F39"/>
    <w:rsid w:val="00224447"/>
    <w:rsid w:val="00224B6F"/>
    <w:rsid w:val="002319E0"/>
    <w:rsid w:val="00232117"/>
    <w:rsid w:val="00233ACF"/>
    <w:rsid w:val="00234507"/>
    <w:rsid w:val="00234D2D"/>
    <w:rsid w:val="00237DEE"/>
    <w:rsid w:val="002403CA"/>
    <w:rsid w:val="00240922"/>
    <w:rsid w:val="00240A61"/>
    <w:rsid w:val="00240AD1"/>
    <w:rsid w:val="00242C9C"/>
    <w:rsid w:val="002437B0"/>
    <w:rsid w:val="00243CED"/>
    <w:rsid w:val="00243CF1"/>
    <w:rsid w:val="0024621A"/>
    <w:rsid w:val="00246B8D"/>
    <w:rsid w:val="00250C93"/>
    <w:rsid w:val="00252622"/>
    <w:rsid w:val="00253414"/>
    <w:rsid w:val="00256701"/>
    <w:rsid w:val="00256C63"/>
    <w:rsid w:val="00257686"/>
    <w:rsid w:val="00261B38"/>
    <w:rsid w:val="00262C3F"/>
    <w:rsid w:val="002644A9"/>
    <w:rsid w:val="00266CDD"/>
    <w:rsid w:val="00267B48"/>
    <w:rsid w:val="00270502"/>
    <w:rsid w:val="00270959"/>
    <w:rsid w:val="00271133"/>
    <w:rsid w:val="002719D3"/>
    <w:rsid w:val="00277C1C"/>
    <w:rsid w:val="00280A40"/>
    <w:rsid w:val="0028171F"/>
    <w:rsid w:val="00282637"/>
    <w:rsid w:val="002838EF"/>
    <w:rsid w:val="00284404"/>
    <w:rsid w:val="002879E3"/>
    <w:rsid w:val="00291998"/>
    <w:rsid w:val="00292525"/>
    <w:rsid w:val="00292C54"/>
    <w:rsid w:val="0029379F"/>
    <w:rsid w:val="00294A9A"/>
    <w:rsid w:val="0029532F"/>
    <w:rsid w:val="00295EB0"/>
    <w:rsid w:val="002964D4"/>
    <w:rsid w:val="00296C37"/>
    <w:rsid w:val="002A0026"/>
    <w:rsid w:val="002A08C8"/>
    <w:rsid w:val="002A0DF3"/>
    <w:rsid w:val="002A588E"/>
    <w:rsid w:val="002A7969"/>
    <w:rsid w:val="002B163D"/>
    <w:rsid w:val="002B1A86"/>
    <w:rsid w:val="002B596D"/>
    <w:rsid w:val="002B5AF8"/>
    <w:rsid w:val="002B68AA"/>
    <w:rsid w:val="002B7262"/>
    <w:rsid w:val="002B78FF"/>
    <w:rsid w:val="002C19B7"/>
    <w:rsid w:val="002C2584"/>
    <w:rsid w:val="002C60E5"/>
    <w:rsid w:val="002C6F7B"/>
    <w:rsid w:val="002C6FA5"/>
    <w:rsid w:val="002C78DF"/>
    <w:rsid w:val="002D2413"/>
    <w:rsid w:val="002D2AB6"/>
    <w:rsid w:val="002D3791"/>
    <w:rsid w:val="002D384E"/>
    <w:rsid w:val="002D5079"/>
    <w:rsid w:val="002D5C89"/>
    <w:rsid w:val="002E06BC"/>
    <w:rsid w:val="002E49D8"/>
    <w:rsid w:val="002E4B4C"/>
    <w:rsid w:val="002E5B8D"/>
    <w:rsid w:val="002E6B25"/>
    <w:rsid w:val="002E70C9"/>
    <w:rsid w:val="002E79D3"/>
    <w:rsid w:val="002F08C9"/>
    <w:rsid w:val="002F22DC"/>
    <w:rsid w:val="002F2969"/>
    <w:rsid w:val="002F2988"/>
    <w:rsid w:val="002F2F8A"/>
    <w:rsid w:val="002F4BC2"/>
    <w:rsid w:val="002F6FDA"/>
    <w:rsid w:val="002F78D7"/>
    <w:rsid w:val="00300C61"/>
    <w:rsid w:val="00301376"/>
    <w:rsid w:val="003018E5"/>
    <w:rsid w:val="003025B4"/>
    <w:rsid w:val="003028F5"/>
    <w:rsid w:val="00304DCB"/>
    <w:rsid w:val="00305150"/>
    <w:rsid w:val="0030635D"/>
    <w:rsid w:val="00312707"/>
    <w:rsid w:val="00312937"/>
    <w:rsid w:val="003131E8"/>
    <w:rsid w:val="003148B0"/>
    <w:rsid w:val="00314EFA"/>
    <w:rsid w:val="0031508A"/>
    <w:rsid w:val="00315356"/>
    <w:rsid w:val="00315BCF"/>
    <w:rsid w:val="00315F07"/>
    <w:rsid w:val="0031733C"/>
    <w:rsid w:val="00325E7D"/>
    <w:rsid w:val="00326B9C"/>
    <w:rsid w:val="00332360"/>
    <w:rsid w:val="00334242"/>
    <w:rsid w:val="00334E18"/>
    <w:rsid w:val="00337E92"/>
    <w:rsid w:val="00337EF0"/>
    <w:rsid w:val="0034085D"/>
    <w:rsid w:val="00344789"/>
    <w:rsid w:val="003448DE"/>
    <w:rsid w:val="00345782"/>
    <w:rsid w:val="00345C70"/>
    <w:rsid w:val="00346A45"/>
    <w:rsid w:val="0034702A"/>
    <w:rsid w:val="0034745B"/>
    <w:rsid w:val="0034747B"/>
    <w:rsid w:val="00347CBB"/>
    <w:rsid w:val="00351827"/>
    <w:rsid w:val="00353383"/>
    <w:rsid w:val="00353464"/>
    <w:rsid w:val="0035361E"/>
    <w:rsid w:val="003553D8"/>
    <w:rsid w:val="00355998"/>
    <w:rsid w:val="003562AA"/>
    <w:rsid w:val="003568D3"/>
    <w:rsid w:val="00357935"/>
    <w:rsid w:val="003610C8"/>
    <w:rsid w:val="00364B3E"/>
    <w:rsid w:val="00364E9C"/>
    <w:rsid w:val="00365171"/>
    <w:rsid w:val="00367615"/>
    <w:rsid w:val="00372C9E"/>
    <w:rsid w:val="00373634"/>
    <w:rsid w:val="003758AF"/>
    <w:rsid w:val="003765F4"/>
    <w:rsid w:val="00376B1B"/>
    <w:rsid w:val="00376C56"/>
    <w:rsid w:val="0037749D"/>
    <w:rsid w:val="00377D47"/>
    <w:rsid w:val="003806C8"/>
    <w:rsid w:val="00381D98"/>
    <w:rsid w:val="0038340E"/>
    <w:rsid w:val="0038390E"/>
    <w:rsid w:val="00383DD7"/>
    <w:rsid w:val="00385D18"/>
    <w:rsid w:val="0038769C"/>
    <w:rsid w:val="003878A4"/>
    <w:rsid w:val="0039013B"/>
    <w:rsid w:val="00392EB0"/>
    <w:rsid w:val="00393B36"/>
    <w:rsid w:val="00395239"/>
    <w:rsid w:val="0039664E"/>
    <w:rsid w:val="00396F32"/>
    <w:rsid w:val="00397F5B"/>
    <w:rsid w:val="003A1C96"/>
    <w:rsid w:val="003A34B2"/>
    <w:rsid w:val="003A435D"/>
    <w:rsid w:val="003A46BD"/>
    <w:rsid w:val="003A6410"/>
    <w:rsid w:val="003A6CBE"/>
    <w:rsid w:val="003A723C"/>
    <w:rsid w:val="003A785E"/>
    <w:rsid w:val="003B2B7C"/>
    <w:rsid w:val="003B345A"/>
    <w:rsid w:val="003B3AEB"/>
    <w:rsid w:val="003B5973"/>
    <w:rsid w:val="003B5F2D"/>
    <w:rsid w:val="003B6D19"/>
    <w:rsid w:val="003B7593"/>
    <w:rsid w:val="003B766A"/>
    <w:rsid w:val="003B7ECE"/>
    <w:rsid w:val="003C32D9"/>
    <w:rsid w:val="003C3C3D"/>
    <w:rsid w:val="003C49CF"/>
    <w:rsid w:val="003C4F20"/>
    <w:rsid w:val="003C5C5D"/>
    <w:rsid w:val="003C7C68"/>
    <w:rsid w:val="003D1E4F"/>
    <w:rsid w:val="003D2146"/>
    <w:rsid w:val="003D2CA5"/>
    <w:rsid w:val="003D3590"/>
    <w:rsid w:val="003D37F5"/>
    <w:rsid w:val="003D45EC"/>
    <w:rsid w:val="003E16FF"/>
    <w:rsid w:val="003E32F5"/>
    <w:rsid w:val="003E3A04"/>
    <w:rsid w:val="003E3CA0"/>
    <w:rsid w:val="003E424E"/>
    <w:rsid w:val="003E50A3"/>
    <w:rsid w:val="003E686D"/>
    <w:rsid w:val="003F42BD"/>
    <w:rsid w:val="003F4F8F"/>
    <w:rsid w:val="003F5670"/>
    <w:rsid w:val="003F658A"/>
    <w:rsid w:val="003F6D7A"/>
    <w:rsid w:val="003F7440"/>
    <w:rsid w:val="00400AD0"/>
    <w:rsid w:val="00402095"/>
    <w:rsid w:val="00402479"/>
    <w:rsid w:val="00406BF2"/>
    <w:rsid w:val="00406EA5"/>
    <w:rsid w:val="00407A59"/>
    <w:rsid w:val="00407AAD"/>
    <w:rsid w:val="00410719"/>
    <w:rsid w:val="00412B94"/>
    <w:rsid w:val="0041339F"/>
    <w:rsid w:val="00413626"/>
    <w:rsid w:val="00413B4C"/>
    <w:rsid w:val="00414E93"/>
    <w:rsid w:val="00416B8F"/>
    <w:rsid w:val="00420FDD"/>
    <w:rsid w:val="00422CAF"/>
    <w:rsid w:val="00423F2F"/>
    <w:rsid w:val="00431263"/>
    <w:rsid w:val="004315E5"/>
    <w:rsid w:val="00434DF9"/>
    <w:rsid w:val="004368C9"/>
    <w:rsid w:val="00436E0D"/>
    <w:rsid w:val="0044038D"/>
    <w:rsid w:val="00442A43"/>
    <w:rsid w:val="004441CB"/>
    <w:rsid w:val="004457FB"/>
    <w:rsid w:val="00446BAD"/>
    <w:rsid w:val="00447026"/>
    <w:rsid w:val="004517B7"/>
    <w:rsid w:val="00451A9C"/>
    <w:rsid w:val="00452204"/>
    <w:rsid w:val="00452E00"/>
    <w:rsid w:val="00454D2F"/>
    <w:rsid w:val="00457337"/>
    <w:rsid w:val="004574EB"/>
    <w:rsid w:val="004607DE"/>
    <w:rsid w:val="00461B6F"/>
    <w:rsid w:val="00461B9D"/>
    <w:rsid w:val="00461DC6"/>
    <w:rsid w:val="00463A89"/>
    <w:rsid w:val="00464A1C"/>
    <w:rsid w:val="00465B1D"/>
    <w:rsid w:val="004660FF"/>
    <w:rsid w:val="004668CC"/>
    <w:rsid w:val="0047196E"/>
    <w:rsid w:val="00472677"/>
    <w:rsid w:val="00473F5A"/>
    <w:rsid w:val="004747C9"/>
    <w:rsid w:val="00474DCF"/>
    <w:rsid w:val="00474F41"/>
    <w:rsid w:val="00475616"/>
    <w:rsid w:val="00475CAB"/>
    <w:rsid w:val="0047633E"/>
    <w:rsid w:val="004763C8"/>
    <w:rsid w:val="00476402"/>
    <w:rsid w:val="0048032A"/>
    <w:rsid w:val="00480CC2"/>
    <w:rsid w:val="0048115E"/>
    <w:rsid w:val="004815D3"/>
    <w:rsid w:val="00482ADC"/>
    <w:rsid w:val="00483844"/>
    <w:rsid w:val="00483E73"/>
    <w:rsid w:val="004840FF"/>
    <w:rsid w:val="00484F5F"/>
    <w:rsid w:val="0048522A"/>
    <w:rsid w:val="00486D22"/>
    <w:rsid w:val="0048704E"/>
    <w:rsid w:val="0049462F"/>
    <w:rsid w:val="004969BE"/>
    <w:rsid w:val="004A00EB"/>
    <w:rsid w:val="004A0FE9"/>
    <w:rsid w:val="004A3748"/>
    <w:rsid w:val="004A3EBE"/>
    <w:rsid w:val="004A4225"/>
    <w:rsid w:val="004A63E7"/>
    <w:rsid w:val="004A6513"/>
    <w:rsid w:val="004A65DB"/>
    <w:rsid w:val="004A6944"/>
    <w:rsid w:val="004A759A"/>
    <w:rsid w:val="004A7E10"/>
    <w:rsid w:val="004B01CB"/>
    <w:rsid w:val="004B4225"/>
    <w:rsid w:val="004B4263"/>
    <w:rsid w:val="004B533C"/>
    <w:rsid w:val="004B570A"/>
    <w:rsid w:val="004B5821"/>
    <w:rsid w:val="004B586C"/>
    <w:rsid w:val="004B58C1"/>
    <w:rsid w:val="004B7D75"/>
    <w:rsid w:val="004C2415"/>
    <w:rsid w:val="004C40EC"/>
    <w:rsid w:val="004C4CFD"/>
    <w:rsid w:val="004C4D45"/>
    <w:rsid w:val="004C51F6"/>
    <w:rsid w:val="004C5369"/>
    <w:rsid w:val="004C755E"/>
    <w:rsid w:val="004D07DA"/>
    <w:rsid w:val="004D0A30"/>
    <w:rsid w:val="004D16DD"/>
    <w:rsid w:val="004D2BF4"/>
    <w:rsid w:val="004D3A26"/>
    <w:rsid w:val="004D4812"/>
    <w:rsid w:val="004D53A1"/>
    <w:rsid w:val="004D6166"/>
    <w:rsid w:val="004D7297"/>
    <w:rsid w:val="004E0CC9"/>
    <w:rsid w:val="004E0E93"/>
    <w:rsid w:val="004E40EE"/>
    <w:rsid w:val="004E5A15"/>
    <w:rsid w:val="004E5B7E"/>
    <w:rsid w:val="004E7BB3"/>
    <w:rsid w:val="004F052A"/>
    <w:rsid w:val="004F127B"/>
    <w:rsid w:val="004F1F89"/>
    <w:rsid w:val="004F2A7C"/>
    <w:rsid w:val="004F4F20"/>
    <w:rsid w:val="004F55DF"/>
    <w:rsid w:val="004F789E"/>
    <w:rsid w:val="00500B4D"/>
    <w:rsid w:val="005015AA"/>
    <w:rsid w:val="00501876"/>
    <w:rsid w:val="00504452"/>
    <w:rsid w:val="00505B38"/>
    <w:rsid w:val="00506670"/>
    <w:rsid w:val="0050689C"/>
    <w:rsid w:val="00507C05"/>
    <w:rsid w:val="00507EF1"/>
    <w:rsid w:val="0051038F"/>
    <w:rsid w:val="005127F8"/>
    <w:rsid w:val="00512B58"/>
    <w:rsid w:val="005132E0"/>
    <w:rsid w:val="005140D5"/>
    <w:rsid w:val="00514346"/>
    <w:rsid w:val="00515959"/>
    <w:rsid w:val="005225CF"/>
    <w:rsid w:val="00522626"/>
    <w:rsid w:val="00522C74"/>
    <w:rsid w:val="0053329C"/>
    <w:rsid w:val="00533385"/>
    <w:rsid w:val="00536526"/>
    <w:rsid w:val="00536D5B"/>
    <w:rsid w:val="00540407"/>
    <w:rsid w:val="005405DD"/>
    <w:rsid w:val="0054142A"/>
    <w:rsid w:val="0054166B"/>
    <w:rsid w:val="005426B7"/>
    <w:rsid w:val="00542928"/>
    <w:rsid w:val="00543473"/>
    <w:rsid w:val="005460C0"/>
    <w:rsid w:val="00547112"/>
    <w:rsid w:val="00550651"/>
    <w:rsid w:val="0055149B"/>
    <w:rsid w:val="00552585"/>
    <w:rsid w:val="00552BBF"/>
    <w:rsid w:val="00552F77"/>
    <w:rsid w:val="00554910"/>
    <w:rsid w:val="005560E8"/>
    <w:rsid w:val="00556236"/>
    <w:rsid w:val="005577D4"/>
    <w:rsid w:val="00557BAD"/>
    <w:rsid w:val="0056201F"/>
    <w:rsid w:val="0056444F"/>
    <w:rsid w:val="00564646"/>
    <w:rsid w:val="0056598A"/>
    <w:rsid w:val="00567811"/>
    <w:rsid w:val="005703EC"/>
    <w:rsid w:val="00570C5D"/>
    <w:rsid w:val="0057168B"/>
    <w:rsid w:val="00571D2C"/>
    <w:rsid w:val="00571DC8"/>
    <w:rsid w:val="005721AD"/>
    <w:rsid w:val="0057224D"/>
    <w:rsid w:val="0057260B"/>
    <w:rsid w:val="00573EE1"/>
    <w:rsid w:val="00575068"/>
    <w:rsid w:val="00575A98"/>
    <w:rsid w:val="005808D3"/>
    <w:rsid w:val="00580A23"/>
    <w:rsid w:val="00582F00"/>
    <w:rsid w:val="00582F66"/>
    <w:rsid w:val="00584B98"/>
    <w:rsid w:val="0058595A"/>
    <w:rsid w:val="00586457"/>
    <w:rsid w:val="00587352"/>
    <w:rsid w:val="00587418"/>
    <w:rsid w:val="00587935"/>
    <w:rsid w:val="0059134B"/>
    <w:rsid w:val="00592053"/>
    <w:rsid w:val="005922CF"/>
    <w:rsid w:val="005923F7"/>
    <w:rsid w:val="005969CC"/>
    <w:rsid w:val="005A1EC7"/>
    <w:rsid w:val="005A206A"/>
    <w:rsid w:val="005A2658"/>
    <w:rsid w:val="005A3C53"/>
    <w:rsid w:val="005A5588"/>
    <w:rsid w:val="005A5C2E"/>
    <w:rsid w:val="005A5E0F"/>
    <w:rsid w:val="005B1CAE"/>
    <w:rsid w:val="005B307B"/>
    <w:rsid w:val="005B39CD"/>
    <w:rsid w:val="005B428E"/>
    <w:rsid w:val="005B4B78"/>
    <w:rsid w:val="005B71C4"/>
    <w:rsid w:val="005C0997"/>
    <w:rsid w:val="005C243F"/>
    <w:rsid w:val="005C476B"/>
    <w:rsid w:val="005C57D7"/>
    <w:rsid w:val="005C5A50"/>
    <w:rsid w:val="005D0630"/>
    <w:rsid w:val="005D1998"/>
    <w:rsid w:val="005D1E3C"/>
    <w:rsid w:val="005D5259"/>
    <w:rsid w:val="005D5A6F"/>
    <w:rsid w:val="005D5B0C"/>
    <w:rsid w:val="005E03FF"/>
    <w:rsid w:val="005E09E8"/>
    <w:rsid w:val="005E1A1E"/>
    <w:rsid w:val="005E1EC5"/>
    <w:rsid w:val="005E373E"/>
    <w:rsid w:val="005E5B2F"/>
    <w:rsid w:val="005E630D"/>
    <w:rsid w:val="005E6748"/>
    <w:rsid w:val="005E70C8"/>
    <w:rsid w:val="005E7A11"/>
    <w:rsid w:val="005E7F1F"/>
    <w:rsid w:val="005F0897"/>
    <w:rsid w:val="005F1236"/>
    <w:rsid w:val="005F26AC"/>
    <w:rsid w:val="005F3C4D"/>
    <w:rsid w:val="005F3C7E"/>
    <w:rsid w:val="005F4AF0"/>
    <w:rsid w:val="005F4FAE"/>
    <w:rsid w:val="005F5A62"/>
    <w:rsid w:val="005F7721"/>
    <w:rsid w:val="0060031D"/>
    <w:rsid w:val="0060243C"/>
    <w:rsid w:val="00602730"/>
    <w:rsid w:val="006029DF"/>
    <w:rsid w:val="00602E97"/>
    <w:rsid w:val="00604DC1"/>
    <w:rsid w:val="00605D66"/>
    <w:rsid w:val="00606BA8"/>
    <w:rsid w:val="00612897"/>
    <w:rsid w:val="00612F57"/>
    <w:rsid w:val="00613FE2"/>
    <w:rsid w:val="0061536D"/>
    <w:rsid w:val="00615467"/>
    <w:rsid w:val="00617D8B"/>
    <w:rsid w:val="00620F10"/>
    <w:rsid w:val="006222E1"/>
    <w:rsid w:val="00623015"/>
    <w:rsid w:val="00623F40"/>
    <w:rsid w:val="00624977"/>
    <w:rsid w:val="006256C0"/>
    <w:rsid w:val="0062604E"/>
    <w:rsid w:val="0062675D"/>
    <w:rsid w:val="00631217"/>
    <w:rsid w:val="00634050"/>
    <w:rsid w:val="006362BA"/>
    <w:rsid w:val="006367F2"/>
    <w:rsid w:val="006370F9"/>
    <w:rsid w:val="006411A2"/>
    <w:rsid w:val="00642537"/>
    <w:rsid w:val="00643892"/>
    <w:rsid w:val="00643D69"/>
    <w:rsid w:val="00645B59"/>
    <w:rsid w:val="006460F3"/>
    <w:rsid w:val="0064668F"/>
    <w:rsid w:val="00646D00"/>
    <w:rsid w:val="00646EB7"/>
    <w:rsid w:val="006479B9"/>
    <w:rsid w:val="00651DC9"/>
    <w:rsid w:val="00657649"/>
    <w:rsid w:val="00660779"/>
    <w:rsid w:val="00662732"/>
    <w:rsid w:val="00662AC4"/>
    <w:rsid w:val="00662CA9"/>
    <w:rsid w:val="006644C4"/>
    <w:rsid w:val="00665036"/>
    <w:rsid w:val="006650F8"/>
    <w:rsid w:val="0066605F"/>
    <w:rsid w:val="0066663D"/>
    <w:rsid w:val="00667759"/>
    <w:rsid w:val="00671545"/>
    <w:rsid w:val="006727F3"/>
    <w:rsid w:val="006746D6"/>
    <w:rsid w:val="00677529"/>
    <w:rsid w:val="00680C61"/>
    <w:rsid w:val="00682728"/>
    <w:rsid w:val="00682D20"/>
    <w:rsid w:val="006834CC"/>
    <w:rsid w:val="00684646"/>
    <w:rsid w:val="00685A24"/>
    <w:rsid w:val="00686BC0"/>
    <w:rsid w:val="0068702D"/>
    <w:rsid w:val="00687BFC"/>
    <w:rsid w:val="00691E8E"/>
    <w:rsid w:val="00692D6D"/>
    <w:rsid w:val="006930FF"/>
    <w:rsid w:val="00694503"/>
    <w:rsid w:val="006A0F50"/>
    <w:rsid w:val="006A140C"/>
    <w:rsid w:val="006A172C"/>
    <w:rsid w:val="006A18D0"/>
    <w:rsid w:val="006A26AC"/>
    <w:rsid w:val="006A29A7"/>
    <w:rsid w:val="006A32CE"/>
    <w:rsid w:val="006A47AE"/>
    <w:rsid w:val="006A50E1"/>
    <w:rsid w:val="006A6228"/>
    <w:rsid w:val="006B0BA0"/>
    <w:rsid w:val="006B10E0"/>
    <w:rsid w:val="006B13B6"/>
    <w:rsid w:val="006B1548"/>
    <w:rsid w:val="006B1CF4"/>
    <w:rsid w:val="006B26BF"/>
    <w:rsid w:val="006B29BD"/>
    <w:rsid w:val="006B2B39"/>
    <w:rsid w:val="006B34A9"/>
    <w:rsid w:val="006B4684"/>
    <w:rsid w:val="006B5D4E"/>
    <w:rsid w:val="006B5EA2"/>
    <w:rsid w:val="006C028B"/>
    <w:rsid w:val="006C1EA1"/>
    <w:rsid w:val="006C1F93"/>
    <w:rsid w:val="006C27A7"/>
    <w:rsid w:val="006C46F5"/>
    <w:rsid w:val="006C50F3"/>
    <w:rsid w:val="006C57F6"/>
    <w:rsid w:val="006C77F8"/>
    <w:rsid w:val="006D00A2"/>
    <w:rsid w:val="006D1162"/>
    <w:rsid w:val="006D1EBF"/>
    <w:rsid w:val="006D2259"/>
    <w:rsid w:val="006D3835"/>
    <w:rsid w:val="006D6B92"/>
    <w:rsid w:val="006E0F4E"/>
    <w:rsid w:val="006E18D8"/>
    <w:rsid w:val="006E374A"/>
    <w:rsid w:val="006E3D08"/>
    <w:rsid w:val="006E6AD2"/>
    <w:rsid w:val="006E7659"/>
    <w:rsid w:val="006E7ADF"/>
    <w:rsid w:val="006F1E44"/>
    <w:rsid w:val="006F24EE"/>
    <w:rsid w:val="006F284D"/>
    <w:rsid w:val="006F58E7"/>
    <w:rsid w:val="006F5C17"/>
    <w:rsid w:val="00703437"/>
    <w:rsid w:val="00704392"/>
    <w:rsid w:val="007046B9"/>
    <w:rsid w:val="00704950"/>
    <w:rsid w:val="00705949"/>
    <w:rsid w:val="0070773F"/>
    <w:rsid w:val="0070779A"/>
    <w:rsid w:val="007100DA"/>
    <w:rsid w:val="00710E25"/>
    <w:rsid w:val="007114E7"/>
    <w:rsid w:val="00712582"/>
    <w:rsid w:val="00712BFB"/>
    <w:rsid w:val="00712E50"/>
    <w:rsid w:val="007142C9"/>
    <w:rsid w:val="00715F7C"/>
    <w:rsid w:val="00716348"/>
    <w:rsid w:val="00720A67"/>
    <w:rsid w:val="007270F9"/>
    <w:rsid w:val="00731394"/>
    <w:rsid w:val="00731960"/>
    <w:rsid w:val="00732FB8"/>
    <w:rsid w:val="007330D8"/>
    <w:rsid w:val="00735176"/>
    <w:rsid w:val="007357AF"/>
    <w:rsid w:val="00735F14"/>
    <w:rsid w:val="00736D71"/>
    <w:rsid w:val="00741251"/>
    <w:rsid w:val="00742511"/>
    <w:rsid w:val="00744EBA"/>
    <w:rsid w:val="0074522E"/>
    <w:rsid w:val="00745629"/>
    <w:rsid w:val="0074734E"/>
    <w:rsid w:val="007477C1"/>
    <w:rsid w:val="007519E8"/>
    <w:rsid w:val="00753767"/>
    <w:rsid w:val="00755C24"/>
    <w:rsid w:val="00755D09"/>
    <w:rsid w:val="0075652C"/>
    <w:rsid w:val="007611D4"/>
    <w:rsid w:val="00763CCF"/>
    <w:rsid w:val="007641EF"/>
    <w:rsid w:val="00766168"/>
    <w:rsid w:val="00776B06"/>
    <w:rsid w:val="00777967"/>
    <w:rsid w:val="0078002C"/>
    <w:rsid w:val="00782953"/>
    <w:rsid w:val="0078356E"/>
    <w:rsid w:val="00784C5A"/>
    <w:rsid w:val="0078547D"/>
    <w:rsid w:val="007861D9"/>
    <w:rsid w:val="007874D6"/>
    <w:rsid w:val="0079304A"/>
    <w:rsid w:val="00793CD3"/>
    <w:rsid w:val="00793D0F"/>
    <w:rsid w:val="00793D23"/>
    <w:rsid w:val="0079431D"/>
    <w:rsid w:val="0079465B"/>
    <w:rsid w:val="007948C4"/>
    <w:rsid w:val="00794EEB"/>
    <w:rsid w:val="00795847"/>
    <w:rsid w:val="00796DE9"/>
    <w:rsid w:val="00797EC7"/>
    <w:rsid w:val="007A11BD"/>
    <w:rsid w:val="007A2679"/>
    <w:rsid w:val="007A6B6A"/>
    <w:rsid w:val="007A7FF2"/>
    <w:rsid w:val="007B0609"/>
    <w:rsid w:val="007B130A"/>
    <w:rsid w:val="007B235B"/>
    <w:rsid w:val="007B3102"/>
    <w:rsid w:val="007B3B04"/>
    <w:rsid w:val="007B5E67"/>
    <w:rsid w:val="007B6ACB"/>
    <w:rsid w:val="007B6EBC"/>
    <w:rsid w:val="007B6F8E"/>
    <w:rsid w:val="007C185B"/>
    <w:rsid w:val="007C255E"/>
    <w:rsid w:val="007C322B"/>
    <w:rsid w:val="007C4069"/>
    <w:rsid w:val="007C40E0"/>
    <w:rsid w:val="007C61E7"/>
    <w:rsid w:val="007C6A22"/>
    <w:rsid w:val="007C6B63"/>
    <w:rsid w:val="007D0E9F"/>
    <w:rsid w:val="007D12DB"/>
    <w:rsid w:val="007D2269"/>
    <w:rsid w:val="007D258F"/>
    <w:rsid w:val="007D3909"/>
    <w:rsid w:val="007D3C7F"/>
    <w:rsid w:val="007D5409"/>
    <w:rsid w:val="007D5419"/>
    <w:rsid w:val="007D5778"/>
    <w:rsid w:val="007D7D4A"/>
    <w:rsid w:val="007D7F17"/>
    <w:rsid w:val="007E1D94"/>
    <w:rsid w:val="007E3A1D"/>
    <w:rsid w:val="007E43C6"/>
    <w:rsid w:val="007E5EFE"/>
    <w:rsid w:val="007E724B"/>
    <w:rsid w:val="007F0610"/>
    <w:rsid w:val="007F0715"/>
    <w:rsid w:val="007F2C71"/>
    <w:rsid w:val="007F3087"/>
    <w:rsid w:val="007F3AE2"/>
    <w:rsid w:val="007F5252"/>
    <w:rsid w:val="007F56E3"/>
    <w:rsid w:val="007F7A1C"/>
    <w:rsid w:val="00800520"/>
    <w:rsid w:val="00805509"/>
    <w:rsid w:val="0080785F"/>
    <w:rsid w:val="00807ADA"/>
    <w:rsid w:val="00810817"/>
    <w:rsid w:val="00811AFA"/>
    <w:rsid w:val="0081257F"/>
    <w:rsid w:val="00813711"/>
    <w:rsid w:val="00813EEA"/>
    <w:rsid w:val="00814894"/>
    <w:rsid w:val="0082133E"/>
    <w:rsid w:val="008229B1"/>
    <w:rsid w:val="0082329F"/>
    <w:rsid w:val="00824EF0"/>
    <w:rsid w:val="00825E6F"/>
    <w:rsid w:val="008263C3"/>
    <w:rsid w:val="008274EF"/>
    <w:rsid w:val="0083102A"/>
    <w:rsid w:val="00831842"/>
    <w:rsid w:val="00832C25"/>
    <w:rsid w:val="00833708"/>
    <w:rsid w:val="00834035"/>
    <w:rsid w:val="00834875"/>
    <w:rsid w:val="008358A5"/>
    <w:rsid w:val="0083606D"/>
    <w:rsid w:val="00836787"/>
    <w:rsid w:val="00837923"/>
    <w:rsid w:val="00837AD1"/>
    <w:rsid w:val="00842851"/>
    <w:rsid w:val="00850095"/>
    <w:rsid w:val="00850E65"/>
    <w:rsid w:val="00850ED7"/>
    <w:rsid w:val="00851558"/>
    <w:rsid w:val="008527BE"/>
    <w:rsid w:val="00853180"/>
    <w:rsid w:val="0085486F"/>
    <w:rsid w:val="008552CC"/>
    <w:rsid w:val="008565C8"/>
    <w:rsid w:val="00861685"/>
    <w:rsid w:val="008638BC"/>
    <w:rsid w:val="0086414A"/>
    <w:rsid w:val="0086448D"/>
    <w:rsid w:val="00867446"/>
    <w:rsid w:val="00870B78"/>
    <w:rsid w:val="00873DA5"/>
    <w:rsid w:val="00873FF4"/>
    <w:rsid w:val="00880F75"/>
    <w:rsid w:val="008915DB"/>
    <w:rsid w:val="0089189B"/>
    <w:rsid w:val="00892E57"/>
    <w:rsid w:val="0089526E"/>
    <w:rsid w:val="00895937"/>
    <w:rsid w:val="0089638E"/>
    <w:rsid w:val="008A04E8"/>
    <w:rsid w:val="008A13D4"/>
    <w:rsid w:val="008A25DA"/>
    <w:rsid w:val="008A57C5"/>
    <w:rsid w:val="008A730C"/>
    <w:rsid w:val="008A7C9A"/>
    <w:rsid w:val="008A7E88"/>
    <w:rsid w:val="008B0534"/>
    <w:rsid w:val="008B1A61"/>
    <w:rsid w:val="008B1EA2"/>
    <w:rsid w:val="008B25F6"/>
    <w:rsid w:val="008B482F"/>
    <w:rsid w:val="008B5E6A"/>
    <w:rsid w:val="008B7887"/>
    <w:rsid w:val="008C0C03"/>
    <w:rsid w:val="008C23FF"/>
    <w:rsid w:val="008C4568"/>
    <w:rsid w:val="008C50D7"/>
    <w:rsid w:val="008C6B6B"/>
    <w:rsid w:val="008C7A94"/>
    <w:rsid w:val="008D0F05"/>
    <w:rsid w:val="008D29F6"/>
    <w:rsid w:val="008D3D9D"/>
    <w:rsid w:val="008D4598"/>
    <w:rsid w:val="008D7582"/>
    <w:rsid w:val="008E0546"/>
    <w:rsid w:val="008E1841"/>
    <w:rsid w:val="008E2D7D"/>
    <w:rsid w:val="008E30A0"/>
    <w:rsid w:val="008E4210"/>
    <w:rsid w:val="008E4ECF"/>
    <w:rsid w:val="008E58DA"/>
    <w:rsid w:val="008E5A2A"/>
    <w:rsid w:val="008F3871"/>
    <w:rsid w:val="008F428C"/>
    <w:rsid w:val="008F4D9D"/>
    <w:rsid w:val="008F54DE"/>
    <w:rsid w:val="008F6167"/>
    <w:rsid w:val="009006CC"/>
    <w:rsid w:val="009027CA"/>
    <w:rsid w:val="00903760"/>
    <w:rsid w:val="00903D2C"/>
    <w:rsid w:val="00904A7C"/>
    <w:rsid w:val="009052F7"/>
    <w:rsid w:val="0090597F"/>
    <w:rsid w:val="00906012"/>
    <w:rsid w:val="00906C90"/>
    <w:rsid w:val="00912EE6"/>
    <w:rsid w:val="00913340"/>
    <w:rsid w:val="00913939"/>
    <w:rsid w:val="00913A0F"/>
    <w:rsid w:val="00914FDC"/>
    <w:rsid w:val="0091658E"/>
    <w:rsid w:val="00916737"/>
    <w:rsid w:val="00920E0C"/>
    <w:rsid w:val="00921EAD"/>
    <w:rsid w:val="00922701"/>
    <w:rsid w:val="00922D86"/>
    <w:rsid w:val="009233AF"/>
    <w:rsid w:val="0092359E"/>
    <w:rsid w:val="009239AE"/>
    <w:rsid w:val="00925650"/>
    <w:rsid w:val="0092590C"/>
    <w:rsid w:val="00927061"/>
    <w:rsid w:val="009304AE"/>
    <w:rsid w:val="009307B6"/>
    <w:rsid w:val="00930938"/>
    <w:rsid w:val="0093518A"/>
    <w:rsid w:val="009365B1"/>
    <w:rsid w:val="00942ABB"/>
    <w:rsid w:val="00945425"/>
    <w:rsid w:val="00945B28"/>
    <w:rsid w:val="009508AD"/>
    <w:rsid w:val="009512DE"/>
    <w:rsid w:val="00951B8E"/>
    <w:rsid w:val="00952492"/>
    <w:rsid w:val="00953A6B"/>
    <w:rsid w:val="009548CC"/>
    <w:rsid w:val="00956673"/>
    <w:rsid w:val="00956E24"/>
    <w:rsid w:val="0095724A"/>
    <w:rsid w:val="00962109"/>
    <w:rsid w:val="009662C9"/>
    <w:rsid w:val="00967C58"/>
    <w:rsid w:val="00970456"/>
    <w:rsid w:val="00970F1F"/>
    <w:rsid w:val="0097187A"/>
    <w:rsid w:val="00972711"/>
    <w:rsid w:val="00975A1F"/>
    <w:rsid w:val="00975AC3"/>
    <w:rsid w:val="00975FB3"/>
    <w:rsid w:val="00975FCD"/>
    <w:rsid w:val="00976B94"/>
    <w:rsid w:val="009775F9"/>
    <w:rsid w:val="00977D88"/>
    <w:rsid w:val="00980A51"/>
    <w:rsid w:val="00981118"/>
    <w:rsid w:val="009824C7"/>
    <w:rsid w:val="009827A0"/>
    <w:rsid w:val="00983046"/>
    <w:rsid w:val="00985919"/>
    <w:rsid w:val="009862FE"/>
    <w:rsid w:val="00987C81"/>
    <w:rsid w:val="00987D17"/>
    <w:rsid w:val="00991872"/>
    <w:rsid w:val="0099277F"/>
    <w:rsid w:val="009965BB"/>
    <w:rsid w:val="00997921"/>
    <w:rsid w:val="00997DB3"/>
    <w:rsid w:val="009A0B47"/>
    <w:rsid w:val="009A0CC3"/>
    <w:rsid w:val="009A0F93"/>
    <w:rsid w:val="009A2B32"/>
    <w:rsid w:val="009A31C0"/>
    <w:rsid w:val="009A7057"/>
    <w:rsid w:val="009B08A4"/>
    <w:rsid w:val="009C001C"/>
    <w:rsid w:val="009C33A3"/>
    <w:rsid w:val="009C4E0B"/>
    <w:rsid w:val="009C592C"/>
    <w:rsid w:val="009C5DCD"/>
    <w:rsid w:val="009C7572"/>
    <w:rsid w:val="009D1C52"/>
    <w:rsid w:val="009D21C9"/>
    <w:rsid w:val="009D30B3"/>
    <w:rsid w:val="009D3AAA"/>
    <w:rsid w:val="009D4EE9"/>
    <w:rsid w:val="009D593E"/>
    <w:rsid w:val="009D69F6"/>
    <w:rsid w:val="009D6C05"/>
    <w:rsid w:val="009E0B64"/>
    <w:rsid w:val="009E1693"/>
    <w:rsid w:val="009E36BA"/>
    <w:rsid w:val="009E38F2"/>
    <w:rsid w:val="009E466A"/>
    <w:rsid w:val="009E6530"/>
    <w:rsid w:val="009E7A66"/>
    <w:rsid w:val="009F0329"/>
    <w:rsid w:val="009F0582"/>
    <w:rsid w:val="009F2391"/>
    <w:rsid w:val="009F4539"/>
    <w:rsid w:val="009F4DE1"/>
    <w:rsid w:val="009F686A"/>
    <w:rsid w:val="009F6F7E"/>
    <w:rsid w:val="00A00B25"/>
    <w:rsid w:val="00A011AB"/>
    <w:rsid w:val="00A03C68"/>
    <w:rsid w:val="00A03EA7"/>
    <w:rsid w:val="00A03EDC"/>
    <w:rsid w:val="00A05593"/>
    <w:rsid w:val="00A05E70"/>
    <w:rsid w:val="00A06BF2"/>
    <w:rsid w:val="00A07EA6"/>
    <w:rsid w:val="00A07F23"/>
    <w:rsid w:val="00A138B7"/>
    <w:rsid w:val="00A155C0"/>
    <w:rsid w:val="00A1587F"/>
    <w:rsid w:val="00A160C2"/>
    <w:rsid w:val="00A20D94"/>
    <w:rsid w:val="00A212D7"/>
    <w:rsid w:val="00A21528"/>
    <w:rsid w:val="00A2281F"/>
    <w:rsid w:val="00A2342A"/>
    <w:rsid w:val="00A235EA"/>
    <w:rsid w:val="00A246D1"/>
    <w:rsid w:val="00A254FC"/>
    <w:rsid w:val="00A25CE2"/>
    <w:rsid w:val="00A25F9B"/>
    <w:rsid w:val="00A303BB"/>
    <w:rsid w:val="00A31F91"/>
    <w:rsid w:val="00A32696"/>
    <w:rsid w:val="00A33DD9"/>
    <w:rsid w:val="00A34569"/>
    <w:rsid w:val="00A347B8"/>
    <w:rsid w:val="00A359B4"/>
    <w:rsid w:val="00A40A08"/>
    <w:rsid w:val="00A40AD4"/>
    <w:rsid w:val="00A419C1"/>
    <w:rsid w:val="00A41E78"/>
    <w:rsid w:val="00A42548"/>
    <w:rsid w:val="00A426F9"/>
    <w:rsid w:val="00A43817"/>
    <w:rsid w:val="00A43DBC"/>
    <w:rsid w:val="00A46B2B"/>
    <w:rsid w:val="00A47407"/>
    <w:rsid w:val="00A47BB6"/>
    <w:rsid w:val="00A51C98"/>
    <w:rsid w:val="00A5287B"/>
    <w:rsid w:val="00A52C65"/>
    <w:rsid w:val="00A52DE3"/>
    <w:rsid w:val="00A54DC7"/>
    <w:rsid w:val="00A55823"/>
    <w:rsid w:val="00A56742"/>
    <w:rsid w:val="00A60D43"/>
    <w:rsid w:val="00A634C9"/>
    <w:rsid w:val="00A63FF0"/>
    <w:rsid w:val="00A64CE3"/>
    <w:rsid w:val="00A65BE5"/>
    <w:rsid w:val="00A6625C"/>
    <w:rsid w:val="00A67747"/>
    <w:rsid w:val="00A703E6"/>
    <w:rsid w:val="00A7488B"/>
    <w:rsid w:val="00A74E1F"/>
    <w:rsid w:val="00A75407"/>
    <w:rsid w:val="00A77DF3"/>
    <w:rsid w:val="00A81DA4"/>
    <w:rsid w:val="00A848A0"/>
    <w:rsid w:val="00A850B4"/>
    <w:rsid w:val="00A85A88"/>
    <w:rsid w:val="00A86381"/>
    <w:rsid w:val="00A876E8"/>
    <w:rsid w:val="00A91501"/>
    <w:rsid w:val="00A9163C"/>
    <w:rsid w:val="00A93553"/>
    <w:rsid w:val="00A93849"/>
    <w:rsid w:val="00A95BD4"/>
    <w:rsid w:val="00A9676A"/>
    <w:rsid w:val="00AA09D0"/>
    <w:rsid w:val="00AA0E0F"/>
    <w:rsid w:val="00AA4368"/>
    <w:rsid w:val="00AA48B5"/>
    <w:rsid w:val="00AA5002"/>
    <w:rsid w:val="00AA5B6B"/>
    <w:rsid w:val="00AA7EA4"/>
    <w:rsid w:val="00AB5029"/>
    <w:rsid w:val="00AB7909"/>
    <w:rsid w:val="00AC3884"/>
    <w:rsid w:val="00AC6DB7"/>
    <w:rsid w:val="00AD0AD2"/>
    <w:rsid w:val="00AD109B"/>
    <w:rsid w:val="00AD22EA"/>
    <w:rsid w:val="00AD2ADC"/>
    <w:rsid w:val="00AD4E0A"/>
    <w:rsid w:val="00AD5A44"/>
    <w:rsid w:val="00AD7EBB"/>
    <w:rsid w:val="00AE0D4F"/>
    <w:rsid w:val="00AE15C6"/>
    <w:rsid w:val="00AE1ECE"/>
    <w:rsid w:val="00AE29E8"/>
    <w:rsid w:val="00AE2BFD"/>
    <w:rsid w:val="00AE31E0"/>
    <w:rsid w:val="00AE33B2"/>
    <w:rsid w:val="00AE5561"/>
    <w:rsid w:val="00AF0974"/>
    <w:rsid w:val="00AF09F3"/>
    <w:rsid w:val="00AF1471"/>
    <w:rsid w:val="00AF1934"/>
    <w:rsid w:val="00AF3A4D"/>
    <w:rsid w:val="00AF4063"/>
    <w:rsid w:val="00AF4B2B"/>
    <w:rsid w:val="00AF4CB3"/>
    <w:rsid w:val="00AF6884"/>
    <w:rsid w:val="00B01C8E"/>
    <w:rsid w:val="00B052A2"/>
    <w:rsid w:val="00B0775C"/>
    <w:rsid w:val="00B07E87"/>
    <w:rsid w:val="00B10215"/>
    <w:rsid w:val="00B105EF"/>
    <w:rsid w:val="00B15FC9"/>
    <w:rsid w:val="00B16C35"/>
    <w:rsid w:val="00B16E5E"/>
    <w:rsid w:val="00B17FD8"/>
    <w:rsid w:val="00B20487"/>
    <w:rsid w:val="00B2330B"/>
    <w:rsid w:val="00B23AC3"/>
    <w:rsid w:val="00B23C5D"/>
    <w:rsid w:val="00B23CE8"/>
    <w:rsid w:val="00B247C7"/>
    <w:rsid w:val="00B2482E"/>
    <w:rsid w:val="00B25CBB"/>
    <w:rsid w:val="00B32ADA"/>
    <w:rsid w:val="00B32D6D"/>
    <w:rsid w:val="00B32F0D"/>
    <w:rsid w:val="00B33BCB"/>
    <w:rsid w:val="00B350CA"/>
    <w:rsid w:val="00B40D42"/>
    <w:rsid w:val="00B40E1F"/>
    <w:rsid w:val="00B421B0"/>
    <w:rsid w:val="00B43C61"/>
    <w:rsid w:val="00B44DA4"/>
    <w:rsid w:val="00B456AB"/>
    <w:rsid w:val="00B4643A"/>
    <w:rsid w:val="00B46ABA"/>
    <w:rsid w:val="00B5073B"/>
    <w:rsid w:val="00B510F7"/>
    <w:rsid w:val="00B513FF"/>
    <w:rsid w:val="00B52EF8"/>
    <w:rsid w:val="00B53DDA"/>
    <w:rsid w:val="00B53E5D"/>
    <w:rsid w:val="00B545DC"/>
    <w:rsid w:val="00B54A1D"/>
    <w:rsid w:val="00B54F24"/>
    <w:rsid w:val="00B56058"/>
    <w:rsid w:val="00B56B15"/>
    <w:rsid w:val="00B57145"/>
    <w:rsid w:val="00B576D2"/>
    <w:rsid w:val="00B577E1"/>
    <w:rsid w:val="00B57C83"/>
    <w:rsid w:val="00B603B0"/>
    <w:rsid w:val="00B619B6"/>
    <w:rsid w:val="00B622A2"/>
    <w:rsid w:val="00B6381A"/>
    <w:rsid w:val="00B63EC3"/>
    <w:rsid w:val="00B64A7F"/>
    <w:rsid w:val="00B65311"/>
    <w:rsid w:val="00B65779"/>
    <w:rsid w:val="00B67AC7"/>
    <w:rsid w:val="00B70228"/>
    <w:rsid w:val="00B714D4"/>
    <w:rsid w:val="00B72729"/>
    <w:rsid w:val="00B73805"/>
    <w:rsid w:val="00B74ED0"/>
    <w:rsid w:val="00B7684B"/>
    <w:rsid w:val="00B812B2"/>
    <w:rsid w:val="00B830CB"/>
    <w:rsid w:val="00B8375C"/>
    <w:rsid w:val="00B83CC7"/>
    <w:rsid w:val="00B8439C"/>
    <w:rsid w:val="00B84A6D"/>
    <w:rsid w:val="00B878E9"/>
    <w:rsid w:val="00B9041E"/>
    <w:rsid w:val="00B910E8"/>
    <w:rsid w:val="00B91CA1"/>
    <w:rsid w:val="00B91CFF"/>
    <w:rsid w:val="00B930D0"/>
    <w:rsid w:val="00B936CC"/>
    <w:rsid w:val="00B94DD7"/>
    <w:rsid w:val="00B94FA0"/>
    <w:rsid w:val="00BA2015"/>
    <w:rsid w:val="00BA3F0A"/>
    <w:rsid w:val="00BA4B09"/>
    <w:rsid w:val="00BA4E78"/>
    <w:rsid w:val="00BA68BC"/>
    <w:rsid w:val="00BB0E67"/>
    <w:rsid w:val="00BB17E3"/>
    <w:rsid w:val="00BB29B7"/>
    <w:rsid w:val="00BB2EC1"/>
    <w:rsid w:val="00BB33EC"/>
    <w:rsid w:val="00BB483E"/>
    <w:rsid w:val="00BB493F"/>
    <w:rsid w:val="00BB4BA2"/>
    <w:rsid w:val="00BB7615"/>
    <w:rsid w:val="00BB7877"/>
    <w:rsid w:val="00BC0060"/>
    <w:rsid w:val="00BC16A4"/>
    <w:rsid w:val="00BC1D28"/>
    <w:rsid w:val="00BC3929"/>
    <w:rsid w:val="00BC40BD"/>
    <w:rsid w:val="00BC559A"/>
    <w:rsid w:val="00BC5E0E"/>
    <w:rsid w:val="00BC629F"/>
    <w:rsid w:val="00BD3902"/>
    <w:rsid w:val="00BD4EBC"/>
    <w:rsid w:val="00BD5EBB"/>
    <w:rsid w:val="00BE0513"/>
    <w:rsid w:val="00BE130E"/>
    <w:rsid w:val="00BE168D"/>
    <w:rsid w:val="00BE20EA"/>
    <w:rsid w:val="00BE253D"/>
    <w:rsid w:val="00BE2F46"/>
    <w:rsid w:val="00BE3E2B"/>
    <w:rsid w:val="00BE46BB"/>
    <w:rsid w:val="00BE5FEC"/>
    <w:rsid w:val="00BE6471"/>
    <w:rsid w:val="00BE7DA4"/>
    <w:rsid w:val="00BF04DB"/>
    <w:rsid w:val="00BF1378"/>
    <w:rsid w:val="00BF2B51"/>
    <w:rsid w:val="00BF420A"/>
    <w:rsid w:val="00BF45D5"/>
    <w:rsid w:val="00BF4F27"/>
    <w:rsid w:val="00BF538A"/>
    <w:rsid w:val="00BF5FC8"/>
    <w:rsid w:val="00BF69B5"/>
    <w:rsid w:val="00C00272"/>
    <w:rsid w:val="00C014F2"/>
    <w:rsid w:val="00C03EB6"/>
    <w:rsid w:val="00C04106"/>
    <w:rsid w:val="00C04600"/>
    <w:rsid w:val="00C06396"/>
    <w:rsid w:val="00C07651"/>
    <w:rsid w:val="00C10C94"/>
    <w:rsid w:val="00C11624"/>
    <w:rsid w:val="00C11CDC"/>
    <w:rsid w:val="00C11DC9"/>
    <w:rsid w:val="00C1242C"/>
    <w:rsid w:val="00C133DB"/>
    <w:rsid w:val="00C176C6"/>
    <w:rsid w:val="00C22B0E"/>
    <w:rsid w:val="00C2543D"/>
    <w:rsid w:val="00C26052"/>
    <w:rsid w:val="00C26C0F"/>
    <w:rsid w:val="00C27A02"/>
    <w:rsid w:val="00C27E7A"/>
    <w:rsid w:val="00C330C2"/>
    <w:rsid w:val="00C358FF"/>
    <w:rsid w:val="00C35B9D"/>
    <w:rsid w:val="00C42ADE"/>
    <w:rsid w:val="00C4552F"/>
    <w:rsid w:val="00C46294"/>
    <w:rsid w:val="00C46C21"/>
    <w:rsid w:val="00C47BF0"/>
    <w:rsid w:val="00C502FF"/>
    <w:rsid w:val="00C5480F"/>
    <w:rsid w:val="00C55997"/>
    <w:rsid w:val="00C5721D"/>
    <w:rsid w:val="00C61B9F"/>
    <w:rsid w:val="00C61E4B"/>
    <w:rsid w:val="00C61FD3"/>
    <w:rsid w:val="00C62B79"/>
    <w:rsid w:val="00C66827"/>
    <w:rsid w:val="00C70249"/>
    <w:rsid w:val="00C71320"/>
    <w:rsid w:val="00C72636"/>
    <w:rsid w:val="00C7370F"/>
    <w:rsid w:val="00C73D37"/>
    <w:rsid w:val="00C74CD1"/>
    <w:rsid w:val="00C755E7"/>
    <w:rsid w:val="00C760CB"/>
    <w:rsid w:val="00C8260B"/>
    <w:rsid w:val="00C83B84"/>
    <w:rsid w:val="00C86C35"/>
    <w:rsid w:val="00C871E5"/>
    <w:rsid w:val="00C8740A"/>
    <w:rsid w:val="00C87736"/>
    <w:rsid w:val="00C904C5"/>
    <w:rsid w:val="00C92496"/>
    <w:rsid w:val="00C92F16"/>
    <w:rsid w:val="00C93AE9"/>
    <w:rsid w:val="00C945CE"/>
    <w:rsid w:val="00C94ABE"/>
    <w:rsid w:val="00C9707B"/>
    <w:rsid w:val="00CA264B"/>
    <w:rsid w:val="00CA304F"/>
    <w:rsid w:val="00CA4162"/>
    <w:rsid w:val="00CA6B62"/>
    <w:rsid w:val="00CB0605"/>
    <w:rsid w:val="00CB08F3"/>
    <w:rsid w:val="00CB0F95"/>
    <w:rsid w:val="00CB5B41"/>
    <w:rsid w:val="00CB7B60"/>
    <w:rsid w:val="00CC02B8"/>
    <w:rsid w:val="00CC05E9"/>
    <w:rsid w:val="00CC0EEC"/>
    <w:rsid w:val="00CC36A7"/>
    <w:rsid w:val="00CD0A35"/>
    <w:rsid w:val="00CD0B04"/>
    <w:rsid w:val="00CD25C2"/>
    <w:rsid w:val="00CD2B3F"/>
    <w:rsid w:val="00CD64CF"/>
    <w:rsid w:val="00CE0672"/>
    <w:rsid w:val="00CE0EDA"/>
    <w:rsid w:val="00CE2B68"/>
    <w:rsid w:val="00CE308D"/>
    <w:rsid w:val="00CE3FAF"/>
    <w:rsid w:val="00CE4E22"/>
    <w:rsid w:val="00CE6E26"/>
    <w:rsid w:val="00CE7AB1"/>
    <w:rsid w:val="00CE7B43"/>
    <w:rsid w:val="00CF118E"/>
    <w:rsid w:val="00CF2BD9"/>
    <w:rsid w:val="00CF6E89"/>
    <w:rsid w:val="00CF7404"/>
    <w:rsid w:val="00D00EAE"/>
    <w:rsid w:val="00D01E7A"/>
    <w:rsid w:val="00D02A1A"/>
    <w:rsid w:val="00D051A8"/>
    <w:rsid w:val="00D05C08"/>
    <w:rsid w:val="00D07134"/>
    <w:rsid w:val="00D07CA6"/>
    <w:rsid w:val="00D10D3A"/>
    <w:rsid w:val="00D13827"/>
    <w:rsid w:val="00D14B15"/>
    <w:rsid w:val="00D15DB7"/>
    <w:rsid w:val="00D171A6"/>
    <w:rsid w:val="00D1756D"/>
    <w:rsid w:val="00D2199A"/>
    <w:rsid w:val="00D21F57"/>
    <w:rsid w:val="00D244A3"/>
    <w:rsid w:val="00D2703E"/>
    <w:rsid w:val="00D303F3"/>
    <w:rsid w:val="00D30DB5"/>
    <w:rsid w:val="00D313C2"/>
    <w:rsid w:val="00D33FED"/>
    <w:rsid w:val="00D34067"/>
    <w:rsid w:val="00D36343"/>
    <w:rsid w:val="00D36D73"/>
    <w:rsid w:val="00D419BF"/>
    <w:rsid w:val="00D42C55"/>
    <w:rsid w:val="00D44ADA"/>
    <w:rsid w:val="00D44DDE"/>
    <w:rsid w:val="00D5017B"/>
    <w:rsid w:val="00D507DD"/>
    <w:rsid w:val="00D50D2B"/>
    <w:rsid w:val="00D52450"/>
    <w:rsid w:val="00D52C44"/>
    <w:rsid w:val="00D54042"/>
    <w:rsid w:val="00D5413D"/>
    <w:rsid w:val="00D542CF"/>
    <w:rsid w:val="00D54461"/>
    <w:rsid w:val="00D55BC1"/>
    <w:rsid w:val="00D57EB6"/>
    <w:rsid w:val="00D60AF6"/>
    <w:rsid w:val="00D642FD"/>
    <w:rsid w:val="00D6576F"/>
    <w:rsid w:val="00D66C14"/>
    <w:rsid w:val="00D66E07"/>
    <w:rsid w:val="00D67706"/>
    <w:rsid w:val="00D67A30"/>
    <w:rsid w:val="00D7154C"/>
    <w:rsid w:val="00D71DB1"/>
    <w:rsid w:val="00D748E1"/>
    <w:rsid w:val="00D80483"/>
    <w:rsid w:val="00D8199F"/>
    <w:rsid w:val="00D81D36"/>
    <w:rsid w:val="00D83C12"/>
    <w:rsid w:val="00D856E2"/>
    <w:rsid w:val="00D860F7"/>
    <w:rsid w:val="00D87515"/>
    <w:rsid w:val="00D9073F"/>
    <w:rsid w:val="00D954B0"/>
    <w:rsid w:val="00D95BAC"/>
    <w:rsid w:val="00D9642C"/>
    <w:rsid w:val="00DA12BD"/>
    <w:rsid w:val="00DA24DA"/>
    <w:rsid w:val="00DA37BE"/>
    <w:rsid w:val="00DA3A89"/>
    <w:rsid w:val="00DA434E"/>
    <w:rsid w:val="00DA4D5C"/>
    <w:rsid w:val="00DA631B"/>
    <w:rsid w:val="00DA70C2"/>
    <w:rsid w:val="00DB1853"/>
    <w:rsid w:val="00DB32C4"/>
    <w:rsid w:val="00DB44CD"/>
    <w:rsid w:val="00DB4B15"/>
    <w:rsid w:val="00DB5532"/>
    <w:rsid w:val="00DB560C"/>
    <w:rsid w:val="00DB68FC"/>
    <w:rsid w:val="00DB71D1"/>
    <w:rsid w:val="00DC163A"/>
    <w:rsid w:val="00DC2EBF"/>
    <w:rsid w:val="00DC351D"/>
    <w:rsid w:val="00DC3C45"/>
    <w:rsid w:val="00DC4D8A"/>
    <w:rsid w:val="00DC5EE8"/>
    <w:rsid w:val="00DC717F"/>
    <w:rsid w:val="00DC7326"/>
    <w:rsid w:val="00DD047B"/>
    <w:rsid w:val="00DD05E7"/>
    <w:rsid w:val="00DD0850"/>
    <w:rsid w:val="00DD0B7B"/>
    <w:rsid w:val="00DD1993"/>
    <w:rsid w:val="00DD2683"/>
    <w:rsid w:val="00DD29A4"/>
    <w:rsid w:val="00DD342C"/>
    <w:rsid w:val="00DD37F3"/>
    <w:rsid w:val="00DD4A2D"/>
    <w:rsid w:val="00DD511C"/>
    <w:rsid w:val="00DD57C1"/>
    <w:rsid w:val="00DD5D05"/>
    <w:rsid w:val="00DD6C65"/>
    <w:rsid w:val="00DD7C6F"/>
    <w:rsid w:val="00DE0576"/>
    <w:rsid w:val="00DE3902"/>
    <w:rsid w:val="00DE453D"/>
    <w:rsid w:val="00DE45CD"/>
    <w:rsid w:val="00DE57E0"/>
    <w:rsid w:val="00DE6D3A"/>
    <w:rsid w:val="00DE6E8E"/>
    <w:rsid w:val="00DE756E"/>
    <w:rsid w:val="00DF18D0"/>
    <w:rsid w:val="00DF3AE3"/>
    <w:rsid w:val="00DF452F"/>
    <w:rsid w:val="00DF48FF"/>
    <w:rsid w:val="00DF4969"/>
    <w:rsid w:val="00E00711"/>
    <w:rsid w:val="00E021B8"/>
    <w:rsid w:val="00E0722E"/>
    <w:rsid w:val="00E07E87"/>
    <w:rsid w:val="00E104F0"/>
    <w:rsid w:val="00E106BA"/>
    <w:rsid w:val="00E10D37"/>
    <w:rsid w:val="00E11487"/>
    <w:rsid w:val="00E1397A"/>
    <w:rsid w:val="00E148C8"/>
    <w:rsid w:val="00E15005"/>
    <w:rsid w:val="00E15256"/>
    <w:rsid w:val="00E15F18"/>
    <w:rsid w:val="00E15F86"/>
    <w:rsid w:val="00E16009"/>
    <w:rsid w:val="00E16844"/>
    <w:rsid w:val="00E17216"/>
    <w:rsid w:val="00E218D0"/>
    <w:rsid w:val="00E24F43"/>
    <w:rsid w:val="00E26DA4"/>
    <w:rsid w:val="00E31054"/>
    <w:rsid w:val="00E319DC"/>
    <w:rsid w:val="00E31F04"/>
    <w:rsid w:val="00E32209"/>
    <w:rsid w:val="00E3677F"/>
    <w:rsid w:val="00E36A83"/>
    <w:rsid w:val="00E36F9F"/>
    <w:rsid w:val="00E402EA"/>
    <w:rsid w:val="00E41D7C"/>
    <w:rsid w:val="00E41F19"/>
    <w:rsid w:val="00E526F6"/>
    <w:rsid w:val="00E54724"/>
    <w:rsid w:val="00E55519"/>
    <w:rsid w:val="00E5598E"/>
    <w:rsid w:val="00E576D4"/>
    <w:rsid w:val="00E57901"/>
    <w:rsid w:val="00E607E6"/>
    <w:rsid w:val="00E6270D"/>
    <w:rsid w:val="00E6303A"/>
    <w:rsid w:val="00E64872"/>
    <w:rsid w:val="00E66D98"/>
    <w:rsid w:val="00E6728E"/>
    <w:rsid w:val="00E676D4"/>
    <w:rsid w:val="00E73F52"/>
    <w:rsid w:val="00E75305"/>
    <w:rsid w:val="00E755D4"/>
    <w:rsid w:val="00E764FB"/>
    <w:rsid w:val="00E76E8B"/>
    <w:rsid w:val="00E81482"/>
    <w:rsid w:val="00E8157B"/>
    <w:rsid w:val="00E81DE4"/>
    <w:rsid w:val="00E83CF0"/>
    <w:rsid w:val="00E86261"/>
    <w:rsid w:val="00E879EE"/>
    <w:rsid w:val="00E87A7C"/>
    <w:rsid w:val="00E91999"/>
    <w:rsid w:val="00E9482D"/>
    <w:rsid w:val="00EA0655"/>
    <w:rsid w:val="00EA09DE"/>
    <w:rsid w:val="00EA0D44"/>
    <w:rsid w:val="00EA4205"/>
    <w:rsid w:val="00EA4C33"/>
    <w:rsid w:val="00EA4FC3"/>
    <w:rsid w:val="00EA50EC"/>
    <w:rsid w:val="00EA54F2"/>
    <w:rsid w:val="00EA60A8"/>
    <w:rsid w:val="00EA639E"/>
    <w:rsid w:val="00EA72E6"/>
    <w:rsid w:val="00EA741F"/>
    <w:rsid w:val="00EA7A9B"/>
    <w:rsid w:val="00EB34B3"/>
    <w:rsid w:val="00EB36F6"/>
    <w:rsid w:val="00EB3AF8"/>
    <w:rsid w:val="00EB4A91"/>
    <w:rsid w:val="00EB5596"/>
    <w:rsid w:val="00EB5756"/>
    <w:rsid w:val="00EB6164"/>
    <w:rsid w:val="00EB71F0"/>
    <w:rsid w:val="00EC000C"/>
    <w:rsid w:val="00EC4EA3"/>
    <w:rsid w:val="00EC7163"/>
    <w:rsid w:val="00EC7FC9"/>
    <w:rsid w:val="00ED0C0D"/>
    <w:rsid w:val="00ED2A9F"/>
    <w:rsid w:val="00ED404D"/>
    <w:rsid w:val="00ED59D1"/>
    <w:rsid w:val="00ED6D3A"/>
    <w:rsid w:val="00ED79E3"/>
    <w:rsid w:val="00EE014F"/>
    <w:rsid w:val="00EE21BA"/>
    <w:rsid w:val="00EE22E9"/>
    <w:rsid w:val="00EE2615"/>
    <w:rsid w:val="00EE3D72"/>
    <w:rsid w:val="00EE5975"/>
    <w:rsid w:val="00EE5F24"/>
    <w:rsid w:val="00EE6654"/>
    <w:rsid w:val="00EF0780"/>
    <w:rsid w:val="00EF1D71"/>
    <w:rsid w:val="00EF1DE4"/>
    <w:rsid w:val="00EF2F05"/>
    <w:rsid w:val="00EF394F"/>
    <w:rsid w:val="00EF40A7"/>
    <w:rsid w:val="00EF5A78"/>
    <w:rsid w:val="00EF61EC"/>
    <w:rsid w:val="00EF6716"/>
    <w:rsid w:val="00EF75BE"/>
    <w:rsid w:val="00F001B7"/>
    <w:rsid w:val="00F02DEA"/>
    <w:rsid w:val="00F03B03"/>
    <w:rsid w:val="00F0474D"/>
    <w:rsid w:val="00F057D4"/>
    <w:rsid w:val="00F06087"/>
    <w:rsid w:val="00F06837"/>
    <w:rsid w:val="00F11A28"/>
    <w:rsid w:val="00F123E2"/>
    <w:rsid w:val="00F13512"/>
    <w:rsid w:val="00F1361D"/>
    <w:rsid w:val="00F165A6"/>
    <w:rsid w:val="00F16DDF"/>
    <w:rsid w:val="00F20168"/>
    <w:rsid w:val="00F21335"/>
    <w:rsid w:val="00F21E33"/>
    <w:rsid w:val="00F233DA"/>
    <w:rsid w:val="00F26917"/>
    <w:rsid w:val="00F26F88"/>
    <w:rsid w:val="00F274EF"/>
    <w:rsid w:val="00F3044E"/>
    <w:rsid w:val="00F305E9"/>
    <w:rsid w:val="00F30E26"/>
    <w:rsid w:val="00F30FD2"/>
    <w:rsid w:val="00F313B9"/>
    <w:rsid w:val="00F321C1"/>
    <w:rsid w:val="00F33683"/>
    <w:rsid w:val="00F33BAD"/>
    <w:rsid w:val="00F342B3"/>
    <w:rsid w:val="00F4014A"/>
    <w:rsid w:val="00F41E59"/>
    <w:rsid w:val="00F42777"/>
    <w:rsid w:val="00F442CB"/>
    <w:rsid w:val="00F4568A"/>
    <w:rsid w:val="00F460B4"/>
    <w:rsid w:val="00F50F67"/>
    <w:rsid w:val="00F53ECB"/>
    <w:rsid w:val="00F53F80"/>
    <w:rsid w:val="00F56672"/>
    <w:rsid w:val="00F569BC"/>
    <w:rsid w:val="00F570F1"/>
    <w:rsid w:val="00F6008E"/>
    <w:rsid w:val="00F60704"/>
    <w:rsid w:val="00F61598"/>
    <w:rsid w:val="00F616F3"/>
    <w:rsid w:val="00F62FE8"/>
    <w:rsid w:val="00F64986"/>
    <w:rsid w:val="00F64FCD"/>
    <w:rsid w:val="00F667F0"/>
    <w:rsid w:val="00F717AA"/>
    <w:rsid w:val="00F76C8F"/>
    <w:rsid w:val="00F82C68"/>
    <w:rsid w:val="00F832DE"/>
    <w:rsid w:val="00F833D6"/>
    <w:rsid w:val="00F84C53"/>
    <w:rsid w:val="00F84D85"/>
    <w:rsid w:val="00F84FA0"/>
    <w:rsid w:val="00F8531A"/>
    <w:rsid w:val="00F86D89"/>
    <w:rsid w:val="00F86E22"/>
    <w:rsid w:val="00F8754A"/>
    <w:rsid w:val="00F904FE"/>
    <w:rsid w:val="00F90DC4"/>
    <w:rsid w:val="00F91227"/>
    <w:rsid w:val="00F92B3E"/>
    <w:rsid w:val="00F92BEE"/>
    <w:rsid w:val="00F94099"/>
    <w:rsid w:val="00F94BDE"/>
    <w:rsid w:val="00F9594A"/>
    <w:rsid w:val="00F9641D"/>
    <w:rsid w:val="00F96B04"/>
    <w:rsid w:val="00FA322A"/>
    <w:rsid w:val="00FA3AF5"/>
    <w:rsid w:val="00FA3F6E"/>
    <w:rsid w:val="00FA5FC6"/>
    <w:rsid w:val="00FA61BF"/>
    <w:rsid w:val="00FB04A9"/>
    <w:rsid w:val="00FB0802"/>
    <w:rsid w:val="00FB5FF3"/>
    <w:rsid w:val="00FB7C13"/>
    <w:rsid w:val="00FC180E"/>
    <w:rsid w:val="00FC2766"/>
    <w:rsid w:val="00FC2FC3"/>
    <w:rsid w:val="00FC42F9"/>
    <w:rsid w:val="00FD0D1F"/>
    <w:rsid w:val="00FD0EA4"/>
    <w:rsid w:val="00FD0F6F"/>
    <w:rsid w:val="00FD1824"/>
    <w:rsid w:val="00FD752B"/>
    <w:rsid w:val="00FE19DF"/>
    <w:rsid w:val="00FE3659"/>
    <w:rsid w:val="00FE37A9"/>
    <w:rsid w:val="00FE7370"/>
    <w:rsid w:val="00FF236E"/>
    <w:rsid w:val="00FF30B8"/>
    <w:rsid w:val="00FF5B4B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997A19F"/>
  <w15:docId w15:val="{41CAC10C-11D5-4D29-A59F-A41A056FA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D5B"/>
    <w:pPr>
      <w:spacing w:line="240" w:lineRule="atLeast"/>
      <w:jc w:val="both"/>
    </w:pPr>
    <w:rPr>
      <w:rFonts w:ascii="Arial" w:hAnsi="Arial"/>
      <w:sz w:val="22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536D5B"/>
    <w:pPr>
      <w:numPr>
        <w:numId w:val="2"/>
      </w:numPr>
      <w:shd w:val="clear" w:color="auto" w:fill="C0C0C0"/>
      <w:spacing w:before="360" w:after="120" w:line="260" w:lineRule="atLeast"/>
      <w:outlineLvl w:val="0"/>
    </w:pPr>
    <w:rPr>
      <w:b/>
      <w:caps/>
      <w:sz w:val="26"/>
    </w:rPr>
  </w:style>
  <w:style w:type="paragraph" w:styleId="Ttulo2">
    <w:name w:val="heading 2"/>
    <w:aliases w:val="h2,h21,h22,h23,h24,h25,h26,h27,h28"/>
    <w:basedOn w:val="Normal"/>
    <w:next w:val="Normal"/>
    <w:qFormat/>
    <w:rsid w:val="00536D5B"/>
    <w:pPr>
      <w:numPr>
        <w:ilvl w:val="1"/>
        <w:numId w:val="2"/>
      </w:numPr>
      <w:spacing w:before="360" w:after="120"/>
      <w:outlineLvl w:val="1"/>
    </w:pPr>
    <w:rPr>
      <w:b/>
      <w:sz w:val="26"/>
    </w:rPr>
  </w:style>
  <w:style w:type="paragraph" w:styleId="Ttulo3">
    <w:name w:val="heading 3"/>
    <w:basedOn w:val="Normal"/>
    <w:next w:val="Normal"/>
    <w:qFormat/>
    <w:rsid w:val="00536D5B"/>
    <w:pPr>
      <w:numPr>
        <w:ilvl w:val="2"/>
        <w:numId w:val="2"/>
      </w:numPr>
      <w:spacing w:before="360" w:after="240"/>
      <w:outlineLvl w:val="2"/>
    </w:pPr>
    <w:rPr>
      <w:b/>
      <w:caps/>
    </w:rPr>
  </w:style>
  <w:style w:type="paragraph" w:styleId="Ttulo4">
    <w:name w:val="heading 4"/>
    <w:basedOn w:val="Ttulo3"/>
    <w:next w:val="Normal"/>
    <w:qFormat/>
    <w:rsid w:val="00536D5B"/>
    <w:pPr>
      <w:numPr>
        <w:ilvl w:val="3"/>
      </w:numPr>
      <w:outlineLvl w:val="3"/>
    </w:pPr>
    <w:rPr>
      <w:caps w:val="0"/>
    </w:rPr>
  </w:style>
  <w:style w:type="paragraph" w:styleId="Ttulo5">
    <w:name w:val="heading 5"/>
    <w:basedOn w:val="Normal"/>
    <w:next w:val="Normal"/>
    <w:qFormat/>
    <w:rsid w:val="00536D5B"/>
    <w:pPr>
      <w:numPr>
        <w:ilvl w:val="4"/>
        <w:numId w:val="2"/>
      </w:numPr>
      <w:spacing w:before="240" w:after="60"/>
      <w:outlineLvl w:val="4"/>
    </w:pPr>
  </w:style>
  <w:style w:type="paragraph" w:styleId="Ttulo6">
    <w:name w:val="heading 6"/>
    <w:basedOn w:val="Normal"/>
    <w:next w:val="Normal"/>
    <w:qFormat/>
    <w:rsid w:val="00536D5B"/>
    <w:pPr>
      <w:numPr>
        <w:ilvl w:val="5"/>
        <w:numId w:val="2"/>
      </w:numPr>
      <w:spacing w:before="240" w:after="60"/>
      <w:outlineLvl w:val="5"/>
    </w:pPr>
    <w:rPr>
      <w:i/>
    </w:rPr>
  </w:style>
  <w:style w:type="paragraph" w:styleId="Ttulo7">
    <w:name w:val="heading 7"/>
    <w:basedOn w:val="Normal"/>
    <w:next w:val="Normal"/>
    <w:qFormat/>
    <w:rsid w:val="00536D5B"/>
    <w:pPr>
      <w:numPr>
        <w:ilvl w:val="6"/>
        <w:numId w:val="2"/>
      </w:numPr>
      <w:spacing w:before="240" w:after="60"/>
      <w:outlineLvl w:val="6"/>
    </w:pPr>
    <w:rPr>
      <w:sz w:val="20"/>
    </w:rPr>
  </w:style>
  <w:style w:type="paragraph" w:styleId="Ttulo8">
    <w:name w:val="heading 8"/>
    <w:basedOn w:val="Normal"/>
    <w:next w:val="Normal"/>
    <w:qFormat/>
    <w:rsid w:val="00536D5B"/>
    <w:pPr>
      <w:numPr>
        <w:ilvl w:val="7"/>
        <w:numId w:val="2"/>
      </w:numPr>
      <w:spacing w:before="240" w:after="60"/>
      <w:outlineLvl w:val="7"/>
    </w:pPr>
    <w:rPr>
      <w:i/>
      <w:sz w:val="20"/>
    </w:rPr>
  </w:style>
  <w:style w:type="paragraph" w:styleId="Ttulo9">
    <w:name w:val="heading 9"/>
    <w:basedOn w:val="Normal"/>
    <w:next w:val="Normal"/>
    <w:qFormat/>
    <w:rsid w:val="00536D5B"/>
    <w:pPr>
      <w:numPr>
        <w:ilvl w:val="8"/>
        <w:numId w:val="2"/>
      </w:numPr>
      <w:spacing w:before="240" w:after="60"/>
      <w:outlineLvl w:val="8"/>
    </w:pPr>
    <w:rPr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536D5B"/>
    <w:pPr>
      <w:tabs>
        <w:tab w:val="center" w:pos="4252"/>
        <w:tab w:val="right" w:pos="8504"/>
      </w:tabs>
    </w:pPr>
  </w:style>
  <w:style w:type="paragraph" w:styleId="Sangradetextonormal">
    <w:name w:val="Body Text Indent"/>
    <w:basedOn w:val="Normal"/>
    <w:rsid w:val="00536D5B"/>
    <w:pPr>
      <w:spacing w:line="360" w:lineRule="auto"/>
      <w:ind w:firstLine="330"/>
    </w:pPr>
    <w:rPr>
      <w:szCs w:val="24"/>
      <w:lang w:val="es-PE"/>
    </w:rPr>
  </w:style>
  <w:style w:type="paragraph" w:styleId="Textoindependiente">
    <w:name w:val="Body Text"/>
    <w:basedOn w:val="Normal"/>
    <w:rsid w:val="00536D5B"/>
    <w:pPr>
      <w:jc w:val="center"/>
    </w:pPr>
    <w:rPr>
      <w:b/>
      <w:sz w:val="48"/>
    </w:rPr>
  </w:style>
  <w:style w:type="paragraph" w:styleId="TDC1">
    <w:name w:val="toc 1"/>
    <w:basedOn w:val="Normal"/>
    <w:next w:val="Normal"/>
    <w:autoRedefine/>
    <w:semiHidden/>
    <w:rsid w:val="00536D5B"/>
    <w:pPr>
      <w:spacing w:before="120" w:after="120"/>
      <w:jc w:val="left"/>
    </w:pPr>
    <w:rPr>
      <w:rFonts w:ascii="Times New Roman" w:hAnsi="Times New Roman"/>
      <w:b/>
      <w:bCs/>
      <w:caps/>
      <w:szCs w:val="24"/>
    </w:rPr>
  </w:style>
  <w:style w:type="character" w:styleId="Nmerodepgina">
    <w:name w:val="page number"/>
    <w:basedOn w:val="Fuentedeprrafopredeter"/>
    <w:rsid w:val="00536D5B"/>
  </w:style>
  <w:style w:type="paragraph" w:styleId="Piedepgina">
    <w:name w:val="footer"/>
    <w:basedOn w:val="Normal"/>
    <w:link w:val="PiedepginaCar"/>
    <w:rsid w:val="00536D5B"/>
    <w:pPr>
      <w:tabs>
        <w:tab w:val="center" w:pos="4252"/>
        <w:tab w:val="right" w:pos="8504"/>
      </w:tabs>
    </w:pPr>
  </w:style>
  <w:style w:type="paragraph" w:styleId="Textoindependiente2">
    <w:name w:val="Body Text 2"/>
    <w:basedOn w:val="Normal"/>
    <w:rsid w:val="00536D5B"/>
    <w:pPr>
      <w:spacing w:line="240" w:lineRule="auto"/>
      <w:jc w:val="left"/>
    </w:pPr>
    <w:rPr>
      <w:lang w:val="es-PE"/>
    </w:rPr>
  </w:style>
  <w:style w:type="paragraph" w:styleId="Textoindependiente3">
    <w:name w:val="Body Text 3"/>
    <w:basedOn w:val="Normal"/>
    <w:rsid w:val="00536D5B"/>
    <w:pPr>
      <w:autoSpaceDE w:val="0"/>
      <w:autoSpaceDN w:val="0"/>
      <w:adjustRightInd w:val="0"/>
    </w:pPr>
    <w:rPr>
      <w:rFonts w:ascii="Arial Narrow" w:hAnsi="Arial Narrow"/>
      <w:b/>
      <w:bCs/>
      <w:color w:val="000099"/>
      <w:sz w:val="26"/>
      <w:szCs w:val="26"/>
      <w:lang w:val="es-MX"/>
    </w:rPr>
  </w:style>
  <w:style w:type="paragraph" w:styleId="Sangra3detindependiente">
    <w:name w:val="Body Text Indent 3"/>
    <w:basedOn w:val="Normal"/>
    <w:rsid w:val="00536D5B"/>
    <w:pPr>
      <w:spacing w:line="360" w:lineRule="auto"/>
      <w:ind w:left="1540"/>
    </w:pPr>
    <w:rPr>
      <w:szCs w:val="24"/>
      <w:lang w:val="es-PE"/>
    </w:rPr>
  </w:style>
  <w:style w:type="paragraph" w:styleId="Sangra2detindependiente">
    <w:name w:val="Body Text Indent 2"/>
    <w:basedOn w:val="Normal"/>
    <w:rsid w:val="00536D5B"/>
    <w:pPr>
      <w:spacing w:line="360" w:lineRule="auto"/>
      <w:ind w:firstLine="708"/>
      <w:jc w:val="left"/>
    </w:pPr>
    <w:rPr>
      <w:szCs w:val="24"/>
      <w:lang w:val="es-PE"/>
    </w:rPr>
  </w:style>
  <w:style w:type="character" w:styleId="Refdecomentario">
    <w:name w:val="annotation reference"/>
    <w:semiHidden/>
    <w:rsid w:val="00536D5B"/>
    <w:rPr>
      <w:sz w:val="16"/>
      <w:szCs w:val="16"/>
    </w:rPr>
  </w:style>
  <w:style w:type="paragraph" w:styleId="Textocomentario">
    <w:name w:val="annotation text"/>
    <w:basedOn w:val="Normal"/>
    <w:semiHidden/>
    <w:rsid w:val="00536D5B"/>
    <w:rPr>
      <w:sz w:val="20"/>
    </w:rPr>
  </w:style>
  <w:style w:type="paragraph" w:styleId="Textosinformato">
    <w:name w:val="Plain Text"/>
    <w:basedOn w:val="Normal"/>
    <w:rsid w:val="00536D5B"/>
    <w:rPr>
      <w:rFonts w:ascii="Courier New" w:hAnsi="Courier New"/>
      <w:sz w:val="20"/>
      <w:lang w:val="es-ES"/>
    </w:rPr>
  </w:style>
  <w:style w:type="paragraph" w:customStyle="1" w:styleId="ADR1">
    <w:name w:val="ADR1"/>
    <w:basedOn w:val="Normal"/>
    <w:rsid w:val="00536D5B"/>
    <w:pPr>
      <w:numPr>
        <w:numId w:val="1"/>
      </w:numPr>
    </w:pPr>
    <w:rPr>
      <w:sz w:val="20"/>
    </w:rPr>
  </w:style>
  <w:style w:type="paragraph" w:styleId="z-Principiodelformulario">
    <w:name w:val="HTML Top of Form"/>
    <w:basedOn w:val="Normal"/>
    <w:next w:val="Normal"/>
    <w:hidden/>
    <w:rsid w:val="00536D5B"/>
    <w:pPr>
      <w:pBdr>
        <w:bottom w:val="single" w:sz="6" w:space="1" w:color="auto"/>
      </w:pBdr>
      <w:jc w:val="center"/>
    </w:pPr>
    <w:rPr>
      <w:vanish/>
      <w:sz w:val="16"/>
      <w:szCs w:val="16"/>
    </w:rPr>
  </w:style>
  <w:style w:type="paragraph" w:styleId="z-Finaldelformulario">
    <w:name w:val="HTML Bottom of Form"/>
    <w:basedOn w:val="Normal"/>
    <w:next w:val="Normal"/>
    <w:hidden/>
    <w:rsid w:val="00536D5B"/>
    <w:pPr>
      <w:pBdr>
        <w:top w:val="single" w:sz="6" w:space="1" w:color="auto"/>
      </w:pBdr>
      <w:jc w:val="center"/>
    </w:pPr>
    <w:rPr>
      <w:vanish/>
      <w:sz w:val="16"/>
      <w:szCs w:val="16"/>
    </w:rPr>
  </w:style>
  <w:style w:type="character" w:styleId="Hipervnculo">
    <w:name w:val="Hyperlink"/>
    <w:rsid w:val="00536D5B"/>
    <w:rPr>
      <w:color w:val="0000FF"/>
      <w:u w:val="single"/>
    </w:rPr>
  </w:style>
  <w:style w:type="paragraph" w:styleId="TDC2">
    <w:name w:val="toc 2"/>
    <w:basedOn w:val="Normal"/>
    <w:next w:val="Normal"/>
    <w:autoRedefine/>
    <w:semiHidden/>
    <w:rsid w:val="00024094"/>
    <w:pPr>
      <w:ind w:left="220"/>
      <w:jc w:val="left"/>
    </w:pPr>
    <w:rPr>
      <w:rFonts w:ascii="Times New Roman" w:hAnsi="Times New Roman"/>
      <w:szCs w:val="22"/>
    </w:rPr>
  </w:style>
  <w:style w:type="paragraph" w:styleId="TDC4">
    <w:name w:val="toc 4"/>
    <w:basedOn w:val="Normal"/>
    <w:next w:val="Normal"/>
    <w:autoRedefine/>
    <w:semiHidden/>
    <w:rsid w:val="00536D5B"/>
    <w:pPr>
      <w:ind w:left="660"/>
      <w:jc w:val="left"/>
    </w:pPr>
    <w:rPr>
      <w:rFonts w:ascii="Times New Roman" w:hAnsi="Times New Roman"/>
      <w:szCs w:val="21"/>
    </w:rPr>
  </w:style>
  <w:style w:type="paragraph" w:styleId="TDC3">
    <w:name w:val="toc 3"/>
    <w:basedOn w:val="Normal"/>
    <w:next w:val="Normal"/>
    <w:autoRedefine/>
    <w:semiHidden/>
    <w:rsid w:val="00536D5B"/>
    <w:pPr>
      <w:ind w:left="440"/>
      <w:jc w:val="left"/>
    </w:pPr>
    <w:rPr>
      <w:rFonts w:ascii="Times New Roman" w:hAnsi="Times New Roman"/>
      <w:i/>
      <w:iCs/>
      <w:caps/>
      <w:szCs w:val="24"/>
    </w:rPr>
  </w:style>
  <w:style w:type="paragraph" w:customStyle="1" w:styleId="Prra1">
    <w:name w:val="Párra. 1"/>
    <w:basedOn w:val="Normal"/>
    <w:next w:val="Normal"/>
    <w:rsid w:val="00536D5B"/>
    <w:pPr>
      <w:ind w:left="425" w:hanging="425"/>
    </w:pPr>
    <w:rPr>
      <w:b/>
      <w:i/>
    </w:rPr>
  </w:style>
  <w:style w:type="paragraph" w:customStyle="1" w:styleId="Prra2">
    <w:name w:val="Párra. 2"/>
    <w:basedOn w:val="Normal"/>
    <w:next w:val="Normal"/>
    <w:rsid w:val="00536D5B"/>
    <w:pPr>
      <w:ind w:left="850" w:hanging="425"/>
    </w:pPr>
    <w:rPr>
      <w:b/>
    </w:rPr>
  </w:style>
  <w:style w:type="paragraph" w:customStyle="1" w:styleId="Prra4">
    <w:name w:val="Párra. 4"/>
    <w:basedOn w:val="Prra2"/>
    <w:next w:val="Normal"/>
    <w:rsid w:val="00536D5B"/>
    <w:pPr>
      <w:ind w:left="1701"/>
    </w:pPr>
    <w:rPr>
      <w:b w:val="0"/>
    </w:rPr>
  </w:style>
  <w:style w:type="paragraph" w:customStyle="1" w:styleId="Prra3">
    <w:name w:val="Párra. 3"/>
    <w:basedOn w:val="Prra2"/>
    <w:next w:val="Normal"/>
    <w:rsid w:val="00536D5B"/>
    <w:pPr>
      <w:ind w:left="1276"/>
    </w:pPr>
    <w:rPr>
      <w:b w:val="0"/>
      <w:i/>
    </w:rPr>
  </w:style>
  <w:style w:type="character" w:styleId="Refdenotaalpie">
    <w:name w:val="footnote reference"/>
    <w:semiHidden/>
    <w:rsid w:val="00536D5B"/>
    <w:rPr>
      <w:rFonts w:ascii="Arial MT" w:hAnsi="Arial MT"/>
      <w:sz w:val="22"/>
      <w:vertAlign w:val="superscript"/>
    </w:rPr>
  </w:style>
  <w:style w:type="paragraph" w:styleId="Lista">
    <w:name w:val="List"/>
    <w:basedOn w:val="Normal"/>
    <w:rsid w:val="00536D5B"/>
    <w:pPr>
      <w:ind w:left="425"/>
    </w:pPr>
  </w:style>
  <w:style w:type="paragraph" w:styleId="Lista2">
    <w:name w:val="List 2"/>
    <w:basedOn w:val="Normal"/>
    <w:rsid w:val="00536D5B"/>
    <w:pPr>
      <w:ind w:left="851"/>
    </w:pPr>
  </w:style>
  <w:style w:type="paragraph" w:styleId="Lista3">
    <w:name w:val="List 3"/>
    <w:basedOn w:val="Normal"/>
    <w:rsid w:val="00536D5B"/>
    <w:pPr>
      <w:ind w:left="1276"/>
    </w:pPr>
  </w:style>
  <w:style w:type="paragraph" w:styleId="Lista4">
    <w:name w:val="List 4"/>
    <w:basedOn w:val="Normal"/>
    <w:rsid w:val="00536D5B"/>
    <w:pPr>
      <w:ind w:left="1701"/>
    </w:pPr>
  </w:style>
  <w:style w:type="paragraph" w:styleId="Listaconvietas">
    <w:name w:val="List Bullet"/>
    <w:basedOn w:val="Normal"/>
    <w:autoRedefine/>
    <w:rsid w:val="00536D5B"/>
    <w:pPr>
      <w:ind w:left="425" w:hanging="425"/>
    </w:pPr>
  </w:style>
  <w:style w:type="paragraph" w:styleId="Listaconvietas2">
    <w:name w:val="List Bullet 2"/>
    <w:basedOn w:val="Normal"/>
    <w:autoRedefine/>
    <w:rsid w:val="00536D5B"/>
    <w:pPr>
      <w:ind w:left="850" w:hanging="425"/>
    </w:pPr>
  </w:style>
  <w:style w:type="paragraph" w:styleId="Listaconvietas3">
    <w:name w:val="List Bullet 3"/>
    <w:basedOn w:val="Normal"/>
    <w:autoRedefine/>
    <w:rsid w:val="00536D5B"/>
    <w:pPr>
      <w:ind w:left="1276" w:hanging="425"/>
    </w:pPr>
  </w:style>
  <w:style w:type="paragraph" w:styleId="Listaconvietas4">
    <w:name w:val="List Bullet 4"/>
    <w:basedOn w:val="Normal"/>
    <w:autoRedefine/>
    <w:rsid w:val="00536D5B"/>
    <w:pPr>
      <w:ind w:left="1701" w:hanging="425"/>
    </w:pPr>
  </w:style>
  <w:style w:type="paragraph" w:styleId="Textonotapie">
    <w:name w:val="footnote text"/>
    <w:basedOn w:val="Normal"/>
    <w:semiHidden/>
    <w:rsid w:val="00536D5B"/>
    <w:rPr>
      <w:sz w:val="18"/>
    </w:rPr>
  </w:style>
  <w:style w:type="paragraph" w:customStyle="1" w:styleId="TableText">
    <w:name w:val="Table Text"/>
    <w:basedOn w:val="Normal"/>
    <w:rsid w:val="00536D5B"/>
    <w:pPr>
      <w:spacing w:before="120" w:after="60" w:line="240" w:lineRule="auto"/>
      <w:jc w:val="left"/>
    </w:pPr>
    <w:rPr>
      <w:kern w:val="18"/>
      <w:sz w:val="18"/>
      <w:lang w:val="en-US"/>
    </w:rPr>
  </w:style>
  <w:style w:type="paragraph" w:styleId="TDC5">
    <w:name w:val="toc 5"/>
    <w:basedOn w:val="Normal"/>
    <w:next w:val="Normal"/>
    <w:autoRedefine/>
    <w:semiHidden/>
    <w:rsid w:val="00536D5B"/>
    <w:pPr>
      <w:ind w:left="880"/>
      <w:jc w:val="left"/>
    </w:pPr>
    <w:rPr>
      <w:rFonts w:ascii="Times New Roman" w:hAnsi="Times New Roman"/>
      <w:szCs w:val="21"/>
    </w:rPr>
  </w:style>
  <w:style w:type="paragraph" w:styleId="TDC6">
    <w:name w:val="toc 6"/>
    <w:basedOn w:val="Normal"/>
    <w:next w:val="Normal"/>
    <w:autoRedefine/>
    <w:semiHidden/>
    <w:rsid w:val="00536D5B"/>
    <w:pPr>
      <w:ind w:left="1100"/>
      <w:jc w:val="left"/>
    </w:pPr>
    <w:rPr>
      <w:rFonts w:ascii="Times New Roman" w:hAnsi="Times New Roman"/>
      <w:szCs w:val="21"/>
    </w:rPr>
  </w:style>
  <w:style w:type="paragraph" w:styleId="TDC7">
    <w:name w:val="toc 7"/>
    <w:basedOn w:val="Normal"/>
    <w:next w:val="Normal"/>
    <w:autoRedefine/>
    <w:semiHidden/>
    <w:rsid w:val="00536D5B"/>
    <w:pPr>
      <w:ind w:left="1320"/>
      <w:jc w:val="left"/>
    </w:pPr>
    <w:rPr>
      <w:rFonts w:ascii="Times New Roman" w:hAnsi="Times New Roman"/>
      <w:szCs w:val="21"/>
    </w:rPr>
  </w:style>
  <w:style w:type="paragraph" w:styleId="TDC8">
    <w:name w:val="toc 8"/>
    <w:basedOn w:val="Normal"/>
    <w:next w:val="Normal"/>
    <w:autoRedefine/>
    <w:semiHidden/>
    <w:rsid w:val="00536D5B"/>
    <w:pPr>
      <w:ind w:left="1540"/>
      <w:jc w:val="left"/>
    </w:pPr>
    <w:rPr>
      <w:rFonts w:ascii="Times New Roman" w:hAnsi="Times New Roman"/>
      <w:szCs w:val="21"/>
    </w:rPr>
  </w:style>
  <w:style w:type="paragraph" w:styleId="TDC9">
    <w:name w:val="toc 9"/>
    <w:basedOn w:val="Normal"/>
    <w:next w:val="Normal"/>
    <w:autoRedefine/>
    <w:semiHidden/>
    <w:rsid w:val="00536D5B"/>
    <w:pPr>
      <w:ind w:left="1760"/>
      <w:jc w:val="left"/>
    </w:pPr>
    <w:rPr>
      <w:rFonts w:ascii="Times New Roman" w:hAnsi="Times New Roman"/>
      <w:szCs w:val="21"/>
    </w:rPr>
  </w:style>
  <w:style w:type="paragraph" w:styleId="Ttulo">
    <w:name w:val="Title"/>
    <w:basedOn w:val="Normal"/>
    <w:qFormat/>
    <w:rsid w:val="00536D5B"/>
    <w:pPr>
      <w:spacing w:line="360" w:lineRule="auto"/>
      <w:jc w:val="center"/>
    </w:pPr>
    <w:rPr>
      <w:b/>
      <w:bCs/>
      <w:szCs w:val="24"/>
      <w:u w:val="single"/>
      <w:lang w:val="es-PE"/>
    </w:rPr>
  </w:style>
  <w:style w:type="character" w:styleId="Hipervnculovisitado">
    <w:name w:val="FollowedHyperlink"/>
    <w:rsid w:val="00536D5B"/>
    <w:rPr>
      <w:color w:val="800080"/>
      <w:u w:val="single"/>
    </w:rPr>
  </w:style>
  <w:style w:type="paragraph" w:styleId="Mapadeldocumento">
    <w:name w:val="Document Map"/>
    <w:basedOn w:val="Normal"/>
    <w:semiHidden/>
    <w:rsid w:val="00536D5B"/>
    <w:pPr>
      <w:shd w:val="clear" w:color="auto" w:fill="000080"/>
    </w:pPr>
    <w:rPr>
      <w:rFonts w:ascii="Tahoma" w:hAnsi="Tahoma" w:cs="Tahoma"/>
    </w:rPr>
  </w:style>
  <w:style w:type="character" w:styleId="Textoennegrita">
    <w:name w:val="Strong"/>
    <w:qFormat/>
    <w:rsid w:val="00536D5B"/>
    <w:rPr>
      <w:b/>
      <w:bCs/>
    </w:rPr>
  </w:style>
  <w:style w:type="paragraph" w:styleId="Descripcin">
    <w:name w:val="caption"/>
    <w:basedOn w:val="Normal"/>
    <w:next w:val="Normal"/>
    <w:qFormat/>
    <w:rsid w:val="00536D5B"/>
    <w:pPr>
      <w:ind w:left="426" w:firstLine="426"/>
      <w:jc w:val="center"/>
    </w:pPr>
    <w:rPr>
      <w:b/>
      <w:bCs/>
      <w:sz w:val="28"/>
    </w:rPr>
  </w:style>
  <w:style w:type="paragraph" w:customStyle="1" w:styleId="TITULO4">
    <w:name w:val="TITULO 4"/>
    <w:basedOn w:val="Normal"/>
    <w:rsid w:val="00536D5B"/>
    <w:rPr>
      <w:lang w:val="es-PE"/>
    </w:rPr>
  </w:style>
  <w:style w:type="paragraph" w:styleId="Subttulo">
    <w:name w:val="Subtitle"/>
    <w:basedOn w:val="Normal"/>
    <w:qFormat/>
    <w:rsid w:val="00536D5B"/>
    <w:pPr>
      <w:jc w:val="center"/>
    </w:pPr>
    <w:rPr>
      <w:rFonts w:ascii="Times New Roman" w:hAnsi="Times New Roman"/>
      <w:b/>
      <w:bCs/>
      <w:sz w:val="28"/>
    </w:rPr>
  </w:style>
  <w:style w:type="paragraph" w:customStyle="1" w:styleId="xl35">
    <w:name w:val="xl35"/>
    <w:basedOn w:val="Normal"/>
    <w:rsid w:val="00575068"/>
    <w:pPr>
      <w:spacing w:before="100" w:beforeAutospacing="1" w:after="100" w:afterAutospacing="1" w:line="240" w:lineRule="auto"/>
      <w:jc w:val="left"/>
    </w:pPr>
    <w:rPr>
      <w:rFonts w:eastAsia="Arial Unicode MS" w:cs="Arial"/>
      <w:b/>
      <w:bCs/>
      <w:sz w:val="16"/>
      <w:szCs w:val="16"/>
      <w:lang w:val="es-ES"/>
    </w:rPr>
  </w:style>
  <w:style w:type="table" w:styleId="Tablaconcuadrcula">
    <w:name w:val="Table Grid"/>
    <w:basedOn w:val="Tablanormal"/>
    <w:rsid w:val="00BB493F"/>
    <w:pPr>
      <w:spacing w:line="240" w:lineRule="atLeast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sid w:val="00570C5D"/>
    <w:rPr>
      <w:rFonts w:ascii="Tahoma" w:hAnsi="Tahoma" w:cs="Tahoma"/>
      <w:sz w:val="16"/>
      <w:szCs w:val="16"/>
    </w:rPr>
  </w:style>
  <w:style w:type="table" w:styleId="Tablamoderna">
    <w:name w:val="Table Contemporary"/>
    <w:basedOn w:val="Tablanormal"/>
    <w:rsid w:val="00EF1D71"/>
    <w:pPr>
      <w:spacing w:line="240" w:lineRule="atLeast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customStyle="1" w:styleId="EncabezadoCar">
    <w:name w:val="Encabezado Car"/>
    <w:link w:val="Encabezado"/>
    <w:uiPriority w:val="99"/>
    <w:rsid w:val="00AE1ECE"/>
    <w:rPr>
      <w:rFonts w:ascii="Arial" w:hAnsi="Arial"/>
      <w:sz w:val="22"/>
      <w:lang w:val="es-ES_tradnl" w:eastAsia="es-ES"/>
    </w:rPr>
  </w:style>
  <w:style w:type="character" w:customStyle="1" w:styleId="PiedepginaCar">
    <w:name w:val="Pie de página Car"/>
    <w:link w:val="Piedepgina"/>
    <w:rsid w:val="00D60AF6"/>
    <w:rPr>
      <w:rFonts w:ascii="Arial" w:hAnsi="Arial"/>
      <w:sz w:val="22"/>
      <w:lang w:val="es-ES_tradnl" w:eastAsia="es-ES"/>
    </w:rPr>
  </w:style>
  <w:style w:type="character" w:customStyle="1" w:styleId="Ttulo1Car">
    <w:name w:val="Título 1 Car"/>
    <w:link w:val="Ttulo1"/>
    <w:rsid w:val="005F5A62"/>
    <w:rPr>
      <w:rFonts w:ascii="Arial" w:hAnsi="Arial"/>
      <w:b/>
      <w:caps/>
      <w:sz w:val="26"/>
      <w:shd w:val="clear" w:color="auto" w:fill="C0C0C0"/>
      <w:lang w:val="es-ES_tradnl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033220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16586F"/>
    <w:rPr>
      <w:color w:val="605E5C"/>
      <w:shd w:val="clear" w:color="auto" w:fill="E1DFDD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7E43C6"/>
    <w:rPr>
      <w:rFonts w:ascii="Arial" w:hAnsi="Arial"/>
      <w:sz w:val="22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4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svr-flserver\desaprod_ap$\Sistemas\SistemasCliente\SIGA\HR-RecursosHumanos\2025\V.11.0.0.242%20-%20Req%208366" TargetMode="Externa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NT\Profiles\rgordon\Datos%20de%20programa\Microsoft\Plantillas\plantilla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C990463-88F0-413D-A4BA-7BD4EE94C5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plantilla1.dot</Template>
  <TotalTime>614</TotalTime>
  <Pages>2</Pages>
  <Words>363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MIG-SI-4011 Reunión de Trabajo V1.0.doc</vt:lpstr>
    </vt:vector>
  </TitlesOfParts>
  <Company>Congreso de la Republica</Company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MIG-SI-4011 Reunión de Trabajo V1.0.doc</dc:title>
  <dc:creator>Marlene Alejandra Ayasta Caso</dc:creator>
  <cp:lastModifiedBy>martin cabrel</cp:lastModifiedBy>
  <cp:revision>130</cp:revision>
  <cp:lastPrinted>2025-01-17T21:00:00Z</cp:lastPrinted>
  <dcterms:created xsi:type="dcterms:W3CDTF">2020-04-27T15:15:00Z</dcterms:created>
  <dcterms:modified xsi:type="dcterms:W3CDTF">2025-10-31T16:31:00Z</dcterms:modified>
</cp:coreProperties>
</file>